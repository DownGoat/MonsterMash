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BE4062"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proofErr w:type="spellStart"/>
            <w:r w:rsidRPr="0003694C">
              <w:t>Config</w:t>
            </w:r>
            <w:proofErr w:type="spellEnd"/>
            <w:r w:rsidRPr="0003694C">
              <w:t xml:space="preserve"> Ref:</w:t>
            </w:r>
          </w:p>
        </w:tc>
        <w:tc>
          <w:tcPr>
            <w:tcW w:w="4355" w:type="dxa"/>
          </w:tcPr>
          <w:p w:rsidR="0003694C" w:rsidRPr="0003694C" w:rsidRDefault="00DF7780" w:rsidP="00570A64">
            <w:r>
              <w:t>SE_G12_PP</w:t>
            </w:r>
            <w:r w:rsidR="00410754">
              <w:t>_00</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410754" w:rsidP="0007255E">
            <w:r>
              <w:t>30-10-20</w:t>
            </w:r>
            <w:r w:rsidR="007D24BC">
              <w:t>12</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BE4062"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74644B">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BE4062"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0" w:name="_Toc339462896"/>
      <w:r>
        <w:t>CONTENTS</w:t>
      </w:r>
      <w:bookmarkEnd w:id="0"/>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1" w:name="_Toc274759612"/>
      <w:bookmarkStart w:id="2" w:name="_Toc339462897"/>
      <w:r>
        <w:lastRenderedPageBreak/>
        <w:t>Introduction</w:t>
      </w:r>
      <w:bookmarkEnd w:id="1"/>
      <w:bookmarkEnd w:id="2"/>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3" w:name="_Toc339462898"/>
      <w:r w:rsidRPr="003309A1">
        <w:t>Purpose</w:t>
      </w:r>
      <w:r>
        <w:t xml:space="preserve"> of this </w:t>
      </w:r>
      <w:r w:rsidRPr="00B0738E">
        <w:t>Document</w:t>
      </w:r>
      <w:bookmarkEnd w:id="3"/>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4" w:name="_Toc339462899"/>
      <w:r w:rsidRPr="003309A1">
        <w:t>Scope</w:t>
      </w:r>
      <w:bookmarkEnd w:id="4"/>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xml:space="preserve">, using the Gantt </w:t>
      </w:r>
      <w:proofErr w:type="gramStart"/>
      <w:r w:rsidR="00DF7780">
        <w:t>Chart</w:t>
      </w:r>
      <w:proofErr w:type="gramEnd"/>
      <w:r w:rsidR="00DF7780">
        <w:t xml:space="preserve">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5" w:name="_Toc339462900"/>
      <w:r>
        <w:t>Objectives</w:t>
      </w:r>
      <w:bookmarkEnd w:id="5"/>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6" w:name="_Toc339462901"/>
      <w:r>
        <w:t>Overview</w:t>
      </w:r>
      <w:bookmarkEnd w:id="6"/>
    </w:p>
    <w:p w:rsidR="00593CF5" w:rsidRDefault="00593CF5" w:rsidP="00593CF5">
      <w:pPr>
        <w:pStyle w:val="Heading2"/>
      </w:pPr>
      <w:bookmarkStart w:id="7" w:name="_Toc339462902"/>
      <w:r w:rsidRPr="00593CF5">
        <w:t>Intended Users</w:t>
      </w:r>
      <w:bookmarkEnd w:id="7"/>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proofErr w:type="gramStart"/>
      <w:r w:rsidRPr="00DF7780">
        <w:rPr>
          <w:lang w:eastAsia="en-GB"/>
        </w:rPr>
        <w:t>help</w:t>
      </w:r>
      <w:proofErr w:type="gramEnd"/>
      <w:r w:rsidRPr="00DF7780">
        <w:rPr>
          <w:lang w:eastAsia="en-GB"/>
        </w:rPr>
        <w:t xml:space="preserve">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8" w:name="_Toc339462903"/>
      <w:r>
        <w:t>Intended Technologies</w:t>
      </w:r>
      <w:bookmarkEnd w:id="8"/>
    </w:p>
    <w:p w:rsidR="00DF7780" w:rsidRDefault="00DF7780" w:rsidP="00495754">
      <w:pPr>
        <w:pStyle w:val="Heading3"/>
      </w:pPr>
      <w:r>
        <w:t>Java</w:t>
      </w:r>
    </w:p>
    <w:p w:rsidR="00DF7780" w:rsidRPr="00DF7780" w:rsidRDefault="00DF7780" w:rsidP="00DF7780">
      <w:pPr>
        <w:pStyle w:val="BodyText"/>
      </w:pPr>
      <w:r>
        <w:t xml:space="preserve">Java is a high level object orientated programming language, this is the language that the project will be implemented in as per the requirements </w:t>
      </w:r>
      <w:proofErr w:type="gramStart"/>
      <w:r>
        <w:t>specification</w:t>
      </w:r>
      <w:r w:rsidR="00495754">
        <w:t xml:space="preserve"> .[</w:t>
      </w:r>
      <w:proofErr w:type="gramEnd"/>
      <w:r w:rsidR="00495754">
        <w:t>1]</w:t>
      </w:r>
    </w:p>
    <w:p w:rsidR="00495754" w:rsidRPr="00495754" w:rsidRDefault="006678BB" w:rsidP="00495754">
      <w:pPr>
        <w:pStyle w:val="Heading3"/>
      </w:pPr>
      <w:proofErr w:type="spellStart"/>
      <w:r>
        <w:t>GlassFish</w:t>
      </w:r>
      <w:proofErr w:type="spellEnd"/>
    </w:p>
    <w:p w:rsidR="00593CF5" w:rsidRDefault="006678BB" w:rsidP="00495754">
      <w:pPr>
        <w:pStyle w:val="Heading3"/>
        <w:numPr>
          <w:ilvl w:val="0"/>
          <w:numId w:val="0"/>
        </w:numPr>
      </w:pPr>
      <w:r>
        <w:t>Deployment</w:t>
      </w:r>
    </w:p>
    <w:p w:rsidR="00593CF5" w:rsidRPr="006678BB" w:rsidRDefault="006678BB" w:rsidP="00593CF5">
      <w:pPr>
        <w:pStyle w:val="Textbody"/>
        <w:rPr>
          <w:sz w:val="20"/>
          <w:szCs w:val="20"/>
        </w:rPr>
      </w:pPr>
      <w:proofErr w:type="spellStart"/>
      <w:r w:rsidRPr="006678BB">
        <w:rPr>
          <w:sz w:val="20"/>
          <w:szCs w:val="20"/>
        </w:rPr>
        <w:t>GlassFish</w:t>
      </w:r>
      <w:proofErr w:type="spellEnd"/>
      <w:r w:rsidRPr="006678BB">
        <w:rPr>
          <w:sz w:val="20"/>
          <w:szCs w:val="20"/>
        </w:rPr>
        <w:t xml:space="preserve"> and Tomcat are both written in Java, and the servlets if </w:t>
      </w:r>
      <w:proofErr w:type="spellStart"/>
      <w:r w:rsidRPr="006678BB">
        <w:rPr>
          <w:sz w:val="20"/>
          <w:szCs w:val="20"/>
        </w:rPr>
        <w:t>GlassFish</w:t>
      </w:r>
      <w:proofErr w:type="spellEnd"/>
      <w:r w:rsidRPr="006678BB">
        <w:rPr>
          <w:sz w:val="20"/>
          <w:szCs w:val="20"/>
        </w:rPr>
        <w:t xml:space="preserve"> are based on </w:t>
      </w:r>
      <w:proofErr w:type="spellStart"/>
      <w:proofErr w:type="gramStart"/>
      <w:r w:rsidRPr="006678BB">
        <w:rPr>
          <w:sz w:val="20"/>
          <w:szCs w:val="20"/>
        </w:rPr>
        <w:t>a</w:t>
      </w:r>
      <w:proofErr w:type="spellEnd"/>
      <w:proofErr w:type="gramEnd"/>
      <w:r w:rsidRPr="006678BB">
        <w:rPr>
          <w:sz w:val="20"/>
          <w:szCs w:val="20"/>
        </w:rPr>
        <w:t xml:space="preserve"> earlier version of Tomcat, so all web services that work on Tomcat should also be able to </w:t>
      </w:r>
      <w:proofErr w:type="spellStart"/>
      <w:r w:rsidRPr="006678BB">
        <w:rPr>
          <w:sz w:val="20"/>
          <w:szCs w:val="20"/>
        </w:rPr>
        <w:t>tun</w:t>
      </w:r>
      <w:proofErr w:type="spellEnd"/>
      <w:r w:rsidRPr="006678BB">
        <w:rPr>
          <w:sz w:val="20"/>
          <w:szCs w:val="20"/>
        </w:rPr>
        <w:t xml:space="preserve"> run on </w:t>
      </w:r>
      <w:proofErr w:type="spellStart"/>
      <w:r w:rsidRPr="006678BB">
        <w:rPr>
          <w:sz w:val="20"/>
          <w:szCs w:val="20"/>
        </w:rPr>
        <w:t>GlassFish</w:t>
      </w:r>
      <w:proofErr w:type="spellEnd"/>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is owned by Oracle and is maintained by both Oracle and the development community, </w:t>
      </w:r>
      <w:proofErr w:type="gramStart"/>
      <w:r w:rsidRPr="006678BB">
        <w:rPr>
          <w:sz w:val="20"/>
          <w:szCs w:val="20"/>
        </w:rPr>
        <w:t>so  it</w:t>
      </w:r>
      <w:proofErr w:type="gramEnd"/>
      <w:r w:rsidRPr="006678BB">
        <w:rPr>
          <w:sz w:val="20"/>
          <w:szCs w:val="20"/>
        </w:rPr>
        <w:t xml:space="preserve"> should stay well updated with current technologies for the future. Tomcat on the other hand is only maintained by the community, and should community move on the rate of updates and bug fixes might be slow, compared to </w:t>
      </w:r>
      <w:proofErr w:type="spellStart"/>
      <w:r w:rsidRPr="006678BB">
        <w:rPr>
          <w:sz w:val="20"/>
          <w:szCs w:val="20"/>
        </w:rPr>
        <w:t>GlassFish</w:t>
      </w:r>
      <w:proofErr w:type="spellEnd"/>
      <w:r w:rsidRPr="006678BB">
        <w:rPr>
          <w:sz w:val="20"/>
          <w:szCs w:val="20"/>
        </w:rPr>
        <w:t xml:space="preserve">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 xml:space="preserve">There is not much difference in performance between Tomcat and </w:t>
      </w:r>
      <w:proofErr w:type="spellStart"/>
      <w:r w:rsidRPr="006678BB">
        <w:rPr>
          <w:sz w:val="20"/>
          <w:szCs w:val="20"/>
        </w:rPr>
        <w:t>GlassFish</w:t>
      </w:r>
      <w:proofErr w:type="spellEnd"/>
      <w:r w:rsidRPr="006678BB">
        <w:rPr>
          <w:sz w:val="20"/>
          <w:szCs w:val="20"/>
        </w:rPr>
        <w:t>.</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 xml:space="preserve">Many of the other groups has decided on using </w:t>
      </w:r>
      <w:proofErr w:type="spellStart"/>
      <w:r w:rsidRPr="006678BB">
        <w:rPr>
          <w:sz w:val="20"/>
          <w:szCs w:val="20"/>
        </w:rPr>
        <w:t>GlassFish</w:t>
      </w:r>
      <w:proofErr w:type="spellEnd"/>
      <w:r w:rsidRPr="006678BB">
        <w:rPr>
          <w:sz w:val="20"/>
          <w:szCs w:val="20"/>
        </w:rPr>
        <w:t xml:space="preserve">, so there might be </w:t>
      </w:r>
      <w:proofErr w:type="spellStart"/>
      <w:r w:rsidRPr="006678BB">
        <w:rPr>
          <w:sz w:val="20"/>
          <w:szCs w:val="20"/>
        </w:rPr>
        <w:t>a</w:t>
      </w:r>
      <w:proofErr w:type="spellEnd"/>
      <w:r w:rsidRPr="006678BB">
        <w:rPr>
          <w:sz w:val="20"/>
          <w:szCs w:val="20"/>
        </w:rPr>
        <w:t xml:space="preserve"> advantage for us to also go for </w:t>
      </w:r>
      <w:proofErr w:type="spellStart"/>
      <w:r w:rsidRPr="006678BB">
        <w:rPr>
          <w:sz w:val="20"/>
          <w:szCs w:val="20"/>
        </w:rPr>
        <w:t>GlassFish</w:t>
      </w:r>
      <w:proofErr w:type="spellEnd"/>
      <w:r w:rsidRPr="006678BB">
        <w:rPr>
          <w:sz w:val="20"/>
          <w:szCs w:val="20"/>
        </w:rPr>
        <w:t xml:space="preserve"> as it might make the standardisation with other groups easier. </w:t>
      </w:r>
      <w:proofErr w:type="spellStart"/>
      <w:r w:rsidRPr="006678BB">
        <w:rPr>
          <w:sz w:val="20"/>
          <w:szCs w:val="20"/>
        </w:rPr>
        <w:t>GlassFish</w:t>
      </w:r>
      <w:proofErr w:type="spellEnd"/>
      <w:r w:rsidRPr="006678BB">
        <w:rPr>
          <w:sz w:val="20"/>
          <w:szCs w:val="20"/>
        </w:rPr>
        <w:t xml:space="preserve"> should also be easier to work with when using University facilities compared to Tomcat where a set-up might be required. If the application is built without the use of any of the </w:t>
      </w:r>
      <w:proofErr w:type="spellStart"/>
      <w:r w:rsidRPr="006678BB">
        <w:rPr>
          <w:sz w:val="20"/>
          <w:szCs w:val="20"/>
        </w:rPr>
        <w:t>JavaEE</w:t>
      </w:r>
      <w:proofErr w:type="spellEnd"/>
      <w:r w:rsidRPr="006678BB">
        <w:rPr>
          <w:sz w:val="20"/>
          <w:szCs w:val="20"/>
        </w:rPr>
        <w:t xml:space="preserve"> features provided by </w:t>
      </w:r>
      <w:proofErr w:type="spellStart"/>
      <w:r w:rsidRPr="006678BB">
        <w:rPr>
          <w:sz w:val="20"/>
          <w:szCs w:val="20"/>
        </w:rPr>
        <w:t>GlassFish</w:t>
      </w:r>
      <w:proofErr w:type="spellEnd"/>
      <w:r w:rsidRPr="006678BB">
        <w:rPr>
          <w:sz w:val="20"/>
          <w:szCs w:val="20"/>
        </w:rPr>
        <w:t xml:space="preserve">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 xml:space="preserve">For a central server we will be using a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 xml:space="preserve">deleted, then everything is </w:t>
      </w:r>
      <w:proofErr w:type="gramStart"/>
      <w:r w:rsidRPr="00495754">
        <w:rPr>
          <w:rFonts w:ascii="Times New Roman" w:hAnsi="Times New Roman" w:cs="Times New Roman"/>
        </w:rPr>
        <w:t>gone(</w:t>
      </w:r>
      <w:proofErr w:type="gramEnd"/>
      <w:r w:rsidRPr="00495754">
        <w:rPr>
          <w:rFonts w:ascii="Times New Roman" w:hAnsi="Times New Roman" w:cs="Times New Roman"/>
        </w:rPr>
        <w:t>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 xml:space="preserve">deletes the repository on both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 xml:space="preserve">push it back to </w:t>
      </w:r>
      <w:proofErr w:type="spellStart"/>
      <w:r w:rsidRPr="00495754">
        <w:rPr>
          <w:rFonts w:ascii="Times New Roman" w:hAnsi="Times New Roman" w:cs="Times New Roman"/>
        </w:rPr>
        <w:t>GitHub</w:t>
      </w:r>
      <w:proofErr w:type="spellEnd"/>
      <w:r w:rsidRPr="00495754">
        <w:rPr>
          <w:rFonts w:ascii="Times New Roman" w:hAnsi="Times New Roman" w:cs="Times New Roman"/>
        </w:rPr>
        <w:t>,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9" w:name="_Toc339462904"/>
      <w:r w:rsidRPr="00495754">
        <w:lastRenderedPageBreak/>
        <w:t>Use Case</w:t>
      </w:r>
      <w:bookmarkEnd w:id="9"/>
    </w:p>
    <w:p w:rsidR="00414B98" w:rsidRDefault="00414B98" w:rsidP="00414B98">
      <w:pPr>
        <w:pStyle w:val="Heading2"/>
      </w:pPr>
      <w:bookmarkStart w:id="10" w:name="_Toc339462905"/>
      <w:r w:rsidRPr="00495754">
        <w:t>Diagram</w:t>
      </w:r>
      <w:bookmarkEnd w:id="10"/>
    </w:p>
    <w:p w:rsidR="00495754" w:rsidRPr="00495754" w:rsidRDefault="00495754" w:rsidP="00495754">
      <w:pPr>
        <w:pStyle w:val="BodyText"/>
      </w:pPr>
      <w:r>
        <w:rPr>
          <w:noProof/>
          <w:lang w:eastAsia="en-GB"/>
        </w:rPr>
        <mc:AlternateContent>
          <mc:Choice Requires="wpg">
            <w:drawing>
              <wp:anchor distT="0" distB="0" distL="114300" distR="114300" simplePos="0" relativeHeight="251662336" behindDoc="0" locked="0" layoutInCell="1" allowOverlap="1" wp14:anchorId="2ACE7F3C" wp14:editId="4EF3EE32">
                <wp:simplePos x="0" y="0"/>
                <wp:positionH relativeFrom="column">
                  <wp:posOffset>-325120</wp:posOffset>
                </wp:positionH>
                <wp:positionV relativeFrom="paragraph">
                  <wp:posOffset>67945</wp:posOffset>
                </wp:positionV>
                <wp:extent cx="6480175" cy="8353425"/>
                <wp:effectExtent l="0" t="0" r="15875" b="9525"/>
                <wp:wrapNone/>
                <wp:docPr id="86" name="Group 86"/>
                <wp:cNvGraphicFramePr/>
                <a:graphic xmlns:a="http://schemas.openxmlformats.org/drawingml/2006/main">
                  <a:graphicData uri="http://schemas.microsoft.com/office/word/2010/wordprocessingGroup">
                    <wpg:wgp>
                      <wpg:cNvGrpSpPr/>
                      <wpg:grpSpPr>
                        <a:xfrm>
                          <a:off x="0" y="0"/>
                          <a:ext cx="6480175" cy="8353425"/>
                          <a:chOff x="0" y="0"/>
                          <a:chExt cx="6670675" cy="8661400"/>
                        </a:xfrm>
                      </wpg:grpSpPr>
                      <pic:pic xmlns:pic="http://schemas.openxmlformats.org/drawingml/2006/picture">
                        <pic:nvPicPr>
                          <pic:cNvPr id="87" name="Picture 87"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4825" y="6296025"/>
                            <a:ext cx="685800" cy="971550"/>
                          </a:xfrm>
                          <a:prstGeom prst="rect">
                            <a:avLst/>
                          </a:prstGeom>
                          <a:noFill/>
                          <a:ln>
                            <a:noFill/>
                          </a:ln>
                        </pic:spPr>
                      </pic:pic>
                      <wps:wsp>
                        <wps:cNvPr id="88" name="Text Box 88"/>
                        <wps:cNvSpPr txBox="1"/>
                        <wps:spPr>
                          <a:xfrm>
                            <a:off x="752475" y="4295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 name="Picture 89"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267075" y="7410450"/>
                            <a:ext cx="685800" cy="971550"/>
                          </a:xfrm>
                          <a:prstGeom prst="rect">
                            <a:avLst/>
                          </a:prstGeom>
                          <a:noFill/>
                          <a:ln>
                            <a:noFill/>
                          </a:ln>
                        </pic:spPr>
                      </pic:pic>
                      <wps:wsp>
                        <wps:cNvPr id="90" name="Text Box 90"/>
                        <wps:cNvSpPr txBox="1"/>
                        <wps:spPr>
                          <a:xfrm>
                            <a:off x="3429000" y="83534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Friend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09600" y="72485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524500" y="5438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 name="Group 93"/>
                        <wpg:cNvGrpSpPr/>
                        <wpg:grpSpPr>
                          <a:xfrm>
                            <a:off x="0" y="0"/>
                            <a:ext cx="6670675" cy="8151849"/>
                            <a:chOff x="0" y="0"/>
                            <a:chExt cx="6670675" cy="8151849"/>
                          </a:xfrm>
                        </wpg:grpSpPr>
                        <pic:pic xmlns:pic="http://schemas.openxmlformats.org/drawingml/2006/picture">
                          <pic:nvPicPr>
                            <pic:cNvPr id="94" name="Picture 94"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53050" y="4572000"/>
                              <a:ext cx="685800" cy="971550"/>
                            </a:xfrm>
                            <a:prstGeom prst="rect">
                              <a:avLst/>
                            </a:prstGeom>
                            <a:noFill/>
                            <a:ln>
                              <a:noFill/>
                            </a:ln>
                          </pic:spPr>
                        </pic:pic>
                        <pic:pic xmlns:pic="http://schemas.openxmlformats.org/drawingml/2006/picture">
                          <pic:nvPicPr>
                            <pic:cNvPr id="95" name="Picture 9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38175" y="3371850"/>
                              <a:ext cx="685800" cy="971550"/>
                            </a:xfrm>
                            <a:prstGeom prst="rect">
                              <a:avLst/>
                            </a:prstGeom>
                            <a:noFill/>
                            <a:ln>
                              <a:noFill/>
                            </a:ln>
                          </pic:spPr>
                        </pic:pic>
                        <wps:wsp>
                          <wps:cNvPr id="96" name="Oval 96"/>
                          <wps:cNvSpPr/>
                          <wps:spPr>
                            <a:xfrm>
                              <a:off x="2867025" y="1381125"/>
                              <a:ext cx="1233805" cy="52006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1257300" y="7343775"/>
                              <a:ext cx="1254125" cy="5289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Register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95600" y="4276725"/>
                              <a:ext cx="12223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List of Monsters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857500" y="2962275"/>
                              <a:ext cx="1330325"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Receive Cash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4791075" y="6629400"/>
                              <a:ext cx="1190950"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 xml:space="preserve">Challenging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428625" y="2428875"/>
                              <a:ext cx="1254125" cy="56832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743200" y="6419850"/>
                              <a:ext cx="1370965" cy="5784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Sell monster/services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847850" y="6886575"/>
                              <a:ext cx="1423035"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867025" y="1885950"/>
                              <a:ext cx="1233805" cy="510363"/>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781300" y="3552825"/>
                              <a:ext cx="1403350" cy="7435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4791075" y="7153275"/>
                              <a:ext cx="1243965" cy="52451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Send friend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2933700" y="2428875"/>
                              <a:ext cx="1336040"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Receives prize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4791075" y="6143625"/>
                              <a:ext cx="12350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Wealth Leader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V="1">
                              <a:off x="1114425" y="2990850"/>
                              <a:ext cx="0" cy="377972"/>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1257300" y="3600450"/>
                              <a:ext cx="871870" cy="10632"/>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133600" y="1733550"/>
                              <a:ext cx="733661" cy="1871331"/>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V="1">
                              <a:off x="2133600" y="2295525"/>
                              <a:ext cx="861237" cy="130780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2133600" y="2809875"/>
                              <a:ext cx="861060" cy="797708"/>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V="1">
                              <a:off x="2133600" y="3276600"/>
                              <a:ext cx="765175" cy="344805"/>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133600" y="3609975"/>
                              <a:ext cx="711835" cy="17526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2133600" y="3609975"/>
                              <a:ext cx="861060" cy="796925"/>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2133600" y="3600450"/>
                              <a:ext cx="1626235" cy="2455545"/>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3762375" y="6057900"/>
                              <a:ext cx="637540" cy="573552"/>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4410075" y="6419850"/>
                              <a:ext cx="425303" cy="212652"/>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4400550" y="6629400"/>
                              <a:ext cx="393405" cy="202018"/>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190625" y="6667500"/>
                              <a:ext cx="1562986" cy="333936"/>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1190625" y="7000875"/>
                              <a:ext cx="659219" cy="70102"/>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190625" y="7000875"/>
                              <a:ext cx="414670" cy="346548"/>
                            </a:xfrm>
                            <a:prstGeom prst="line">
                              <a:avLst/>
                            </a:prstGeom>
                          </wps:spPr>
                          <wps:style>
                            <a:lnRef idx="1">
                              <a:schemeClr val="dk1"/>
                            </a:lnRef>
                            <a:fillRef idx="0">
                              <a:schemeClr val="dk1"/>
                            </a:fillRef>
                            <a:effectRef idx="0">
                              <a:schemeClr val="dk1"/>
                            </a:effectRef>
                            <a:fontRef idx="minor">
                              <a:schemeClr val="tx1"/>
                            </a:fontRef>
                          </wps:style>
                          <wps:bodyPr/>
                        </wps:wsp>
                        <wpg:grpSp>
                          <wpg:cNvPr id="124" name="Group 124"/>
                          <wpg:cNvGrpSpPr/>
                          <wpg:grpSpPr>
                            <a:xfrm>
                              <a:off x="0" y="0"/>
                              <a:ext cx="6670675" cy="2816225"/>
                              <a:chOff x="0" y="0"/>
                              <a:chExt cx="6670675" cy="2816225"/>
                            </a:xfrm>
                          </wpg:grpSpPr>
                          <pic:pic xmlns:pic="http://schemas.openxmlformats.org/drawingml/2006/picture">
                            <pic:nvPicPr>
                              <pic:cNvPr id="125" name="Picture 12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00700" y="923925"/>
                                <a:ext cx="685800" cy="971550"/>
                              </a:xfrm>
                              <a:prstGeom prst="rect">
                                <a:avLst/>
                              </a:prstGeom>
                              <a:noFill/>
                              <a:ln>
                                <a:noFill/>
                              </a:ln>
                            </pic:spPr>
                          </pic:pic>
                          <wps:wsp>
                            <wps:cNvPr id="126" name="Text Box 126"/>
                            <wps:cNvSpPr txBox="1"/>
                            <wps:spPr>
                              <a:xfrm>
                                <a:off x="5676900" y="1885950"/>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sidRPr="00B0572E">
                                    <w:rPr>
                                      <w:sz w:val="18"/>
                                      <w:szCs w:val="1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7" name="Group 127"/>
                            <wpg:cNvGrpSpPr/>
                            <wpg:grpSpPr>
                              <a:xfrm>
                                <a:off x="0" y="0"/>
                                <a:ext cx="6670675" cy="2816225"/>
                                <a:chOff x="0" y="0"/>
                                <a:chExt cx="6670675" cy="2816225"/>
                              </a:xfrm>
                            </wpg:grpSpPr>
                            <wps:wsp>
                              <wps:cNvPr id="128" name="Oval 128"/>
                              <wps:cNvSpPr/>
                              <wps:spPr>
                                <a:xfrm>
                                  <a:off x="5353050" y="2200275"/>
                                  <a:ext cx="1317625" cy="6159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Manage monster lifecycle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flipH="1" flipV="1">
                                  <a:off x="4276725" y="1152525"/>
                                  <a:ext cx="1392865" cy="350875"/>
                                </a:xfrm>
                                <a:prstGeom prst="line">
                                  <a:avLst/>
                                </a:prstGeom>
                              </wps:spPr>
                              <wps:style>
                                <a:lnRef idx="1">
                                  <a:schemeClr val="dk1"/>
                                </a:lnRef>
                                <a:fillRef idx="0">
                                  <a:schemeClr val="dk1"/>
                                </a:fillRef>
                                <a:effectRef idx="0">
                                  <a:schemeClr val="dk1"/>
                                </a:effectRef>
                                <a:fontRef idx="minor">
                                  <a:schemeClr val="tx1"/>
                                </a:fontRef>
                              </wps:style>
                              <wps:bodyPr/>
                            </wps:wsp>
                            <wpg:grpSp>
                              <wpg:cNvPr id="130" name="Group 130"/>
                              <wpg:cNvGrpSpPr/>
                              <wpg:grpSpPr>
                                <a:xfrm>
                                  <a:off x="0" y="0"/>
                                  <a:ext cx="6559550" cy="1158905"/>
                                  <a:chOff x="0" y="0"/>
                                  <a:chExt cx="6559550" cy="1158905"/>
                                </a:xfrm>
                              </wpg:grpSpPr>
                              <wps:wsp>
                                <wps:cNvPr id="131" name="Oval 131"/>
                                <wps:cNvSpPr/>
                                <wps:spPr>
                                  <a:xfrm>
                                    <a:off x="2847975" y="133350"/>
                                    <a:ext cx="1275715" cy="52387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Maintain Friends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85900" y="0"/>
                                    <a:ext cx="1360805" cy="92456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0" y="123825"/>
                                    <a:ext cx="1488440" cy="6267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 name="Group 134"/>
                                <wpg:cNvGrpSpPr/>
                                <wpg:grpSpPr>
                                  <a:xfrm>
                                    <a:off x="4010025" y="133350"/>
                                    <a:ext cx="2549525" cy="1022630"/>
                                    <a:chOff x="0" y="0"/>
                                    <a:chExt cx="2549525" cy="1022630"/>
                                  </a:xfrm>
                                </wpg:grpSpPr>
                                <wps:wsp>
                                  <wps:cNvPr id="135" name="Oval 135"/>
                                  <wps:cNvSpPr/>
                                  <wps:spPr>
                                    <a:xfrm>
                                      <a:off x="1295400" y="0"/>
                                      <a:ext cx="1254125" cy="53149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Contact other servers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0" y="180975"/>
                                      <a:ext cx="1392555" cy="60579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Remove monster when lost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V="1">
                                      <a:off x="266700" y="533400"/>
                                      <a:ext cx="1690576" cy="4892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8" name="Straight Connector 138"/>
                                <wps:cNvCnPr/>
                                <wps:spPr>
                                  <a:xfrm flipH="1" flipV="1">
                                    <a:off x="3543300" y="657225"/>
                                    <a:ext cx="733647" cy="497249"/>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H="1" flipV="1">
                                    <a:off x="2343150" y="923925"/>
                                    <a:ext cx="1935126" cy="233916"/>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flipH="1" flipV="1">
                                    <a:off x="1028700" y="1009650"/>
                                    <a:ext cx="3253563" cy="1492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1" name="Straight Connector 141"/>
                              <wps:cNvCnPr/>
                              <wps:spPr>
                                <a:xfrm flipH="1">
                                  <a:off x="5524500" y="1504950"/>
                                  <a:ext cx="148546" cy="787164"/>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H="1">
                                  <a:off x="4124325" y="1504950"/>
                                  <a:ext cx="1551645" cy="159843"/>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flipH="1">
                                  <a:off x="4076700" y="1504950"/>
                                  <a:ext cx="1593629" cy="5635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4" name="Straight Connector 144"/>
                          <wps:cNvCnPr/>
                          <wps:spPr>
                            <a:xfrm>
                              <a:off x="4410075" y="6629400"/>
                              <a:ext cx="425303" cy="707582"/>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V="1">
                              <a:off x="4105275" y="7877175"/>
                              <a:ext cx="2073526" cy="16216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6181725" y="7000875"/>
                              <a:ext cx="159562" cy="875503"/>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flipV="1">
                              <a:off x="5972175" y="6524625"/>
                              <a:ext cx="372243" cy="472159"/>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flipV="1">
                              <a:off x="5981700" y="6886575"/>
                              <a:ext cx="361713" cy="110652"/>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H="1">
                              <a:off x="6038850" y="7000875"/>
                              <a:ext cx="308152" cy="341557"/>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H="1" flipV="1">
                              <a:off x="4124325" y="4572000"/>
                              <a:ext cx="1286230" cy="23362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H="1" flipV="1">
                              <a:off x="4181475" y="3990975"/>
                              <a:ext cx="1222582" cy="807779"/>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257300" y="4286250"/>
                              <a:ext cx="871870" cy="265814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1257300" y="4286250"/>
                              <a:ext cx="1733388" cy="22434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1257300" y="4286250"/>
                              <a:ext cx="489098" cy="3052298"/>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flipV="1">
                              <a:off x="3543300" y="7000875"/>
                              <a:ext cx="53163" cy="346548"/>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flipV="1">
                              <a:off x="2990850" y="7343775"/>
                              <a:ext cx="32893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H="1" flipV="1">
                              <a:off x="428625" y="7753350"/>
                              <a:ext cx="2838893" cy="398499"/>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V="1">
                              <a:off x="428625" y="2819400"/>
                              <a:ext cx="74428" cy="493904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86" o:spid="_x0000_s1027" style="position:absolute;margin-left:-25.6pt;margin-top:5.35pt;width:510.25pt;height:657.75pt;z-index:251662336;mso-width-relative:margin;mso-height-relative:margin" coordsize="66706,8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8" type="#_x0000_t75" alt="http://upload.wikimedia.org/wikipedia/commons/thumb/9/94/Stick_Figure.svg/220px-Stick_Figure.svg.png" style="position:absolute;left:5048;top:6296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4++/AAAA2wAAAA8AAABkcnMvZG93bnJldi54bWxEj80KwjAQhO+C7xBW8KapHlSqUURQBEHx&#10;97w2a1tsNqWJWt/eCILHYWa+YSaz2hTiSZXLLSvodSMQxInVOacKTsdlZwTCeWSNhWVS8CYHs2mz&#10;McFY2xfv6XnwqQgQdjEqyLwvYyldkpFB17UlcfButjLog6xSqSt8BbgpZD+KBtJgzmEhw5IWGSX3&#10;w8MouA4fxU5fjvVqs3SbdLXt2fvgrFS7Vc/HIDzV/h/+tddawWgI3y/hB8jp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rePvvwAAANsAAAAPAAAAAAAAAAAAAAAAAJ8CAABk&#10;cnMvZG93bnJldi54bWxQSwUGAAAAAAQABAD3AAAAiwMAAAAA&#10;">
                  <v:imagedata r:id="rId9" o:title="220px-Stick_Figure.svg"/>
                  <v:path arrowok="t"/>
                </v:shape>
                <v:shape id="Text Box 88" o:spid="_x0000_s1029" type="#_x0000_t202" style="position:absolute;left:7524;top:4295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95754" w:rsidRPr="00B0572E" w:rsidRDefault="00495754" w:rsidP="00495754">
                        <w:pPr>
                          <w:rPr>
                            <w:sz w:val="18"/>
                            <w:szCs w:val="18"/>
                          </w:rPr>
                        </w:pPr>
                        <w:r>
                          <w:rPr>
                            <w:sz w:val="18"/>
                            <w:szCs w:val="18"/>
                          </w:rPr>
                          <w:t>User</w:t>
                        </w:r>
                      </w:p>
                    </w:txbxContent>
                  </v:textbox>
                </v:shape>
                <v:shape id="Picture 89" o:spid="_x0000_s1030" type="#_x0000_t75" alt="http://upload.wikimedia.org/wikipedia/commons/thumb/9/94/Stick_Figure.svg/220px-Stick_Figure.svg.png" style="position:absolute;left:32670;top:74104;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0gbBAAAA2wAAAA8AAABkcnMvZG93bnJldi54bWxEj0urwjAUhPeC/yEcwZ2muvBRjSKCIgjK&#10;9bU+Nse22JyUJmr990a44HKYmW+Y6bw2hXhS5XLLCnrdCARxYnXOqYLTcdUZgXAeWWNhmRS8ycF8&#10;1mxMMdb2xX/0PPhUBAi7GBVk3pexlC7JyKDr2pI4eDdbGfRBVqnUFb4C3BSyH0UDaTDnsJBhScuM&#10;kvvhYRRch49iry/Her1duW263vXsfXBWqt2qFxMQnmr/C/+3N1rBaAzfL+EHy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0gbBAAAA2wAAAA8AAAAAAAAAAAAAAAAAnwIA&#10;AGRycy9kb3ducmV2LnhtbFBLBQYAAAAABAAEAPcAAACNAwAAAAA=&#10;">
                  <v:imagedata r:id="rId9" o:title="220px-Stick_Figure.svg"/>
                  <v:path arrowok="t"/>
                </v:shape>
                <v:shape id="Text Box 90" o:spid="_x0000_s1031" type="#_x0000_t202" style="position:absolute;left:34290;top:83534;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495754" w:rsidRPr="00B0572E" w:rsidRDefault="00495754" w:rsidP="00495754">
                        <w:pPr>
                          <w:rPr>
                            <w:sz w:val="18"/>
                            <w:szCs w:val="18"/>
                          </w:rPr>
                        </w:pPr>
                        <w:r>
                          <w:rPr>
                            <w:sz w:val="18"/>
                            <w:szCs w:val="18"/>
                          </w:rPr>
                          <w:t>Friend</w:t>
                        </w:r>
                      </w:p>
                    </w:txbxContent>
                  </v:textbox>
                </v:shape>
                <v:shape id="Text Box 91" o:spid="_x0000_s1032" type="#_x0000_t202" style="position:absolute;left:6096;top:72485;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Client</w:t>
                        </w:r>
                      </w:p>
                    </w:txbxContent>
                  </v:textbox>
                </v:shape>
                <v:shape id="Text Box 92" o:spid="_x0000_s1033" type="#_x0000_t202" style="position:absolute;left:55245;top:5438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UI</w:t>
                        </w:r>
                      </w:p>
                    </w:txbxContent>
                  </v:textbox>
                </v:shape>
                <v:group id="Group 93" o:spid="_x0000_s1034" style="position:absolute;width:66706;height:81518" coordsize="66706,8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Picture 94" o:spid="_x0000_s1035" type="#_x0000_t75" alt="http://upload.wikimedia.org/wikipedia/commons/thumb/9/94/Stick_Figure.svg/220px-Stick_Figure.svg.png" style="position:absolute;left:53530;top:4572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m60XEAAAA2wAAAA8AAABkcnMvZG93bnJldi54bWxEj92KwjAUhO+FfYdwFvZOU5dF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m60XEAAAA2wAAAA8AAAAAAAAAAAAAAAAA&#10;nwIAAGRycy9kb3ducmV2LnhtbFBLBQYAAAAABAAEAPcAAACQAwAAAAA=&#10;">
                    <v:imagedata r:id="rId9" o:title="220px-Stick_Figure.svg"/>
                    <v:path arrowok="t"/>
                  </v:shape>
                  <v:shape id="Picture 95" o:spid="_x0000_s1036" type="#_x0000_t75" alt="http://upload.wikimedia.org/wikipedia/commons/thumb/9/94/Stick_Figure.svg/220px-Stick_Figure.svg.png" style="position:absolute;left:6381;top:33718;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Tt7EAAAA2wAAAA8AAABkcnMvZG93bnJldi54bWxEj92KwjAUhO+FfYdwFvZOUxdW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qTt7EAAAA2wAAAA8AAAAAAAAAAAAAAAAA&#10;nwIAAGRycy9kb3ducmV2LnhtbFBLBQYAAAAABAAEAPcAAACQAwAAAAA=&#10;">
                    <v:imagedata r:id="rId9" o:title="220px-Stick_Figure.svg"/>
                    <v:path arrowok="t"/>
                  </v:shape>
                  <v:oval id="Oval 96" o:spid="_x0000_s1037" style="position:absolute;left:28670;top:13811;width:12338;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AnsUA&#10;AADbAAAADwAAAGRycy9kb3ducmV2LnhtbESPQWvCQBSE70L/w/IKvdVNCtU2dQ1aEHpQsEnF6yP7&#10;TEKzb0N2NTG/visUPA4z8w2zSAfTiAt1rrasIJ5GIIgLq2suFfzkm+c3EM4ja2wsk4IrOUiXD5MF&#10;Jtr2/E2XzJciQNglqKDyvk2kdEVFBt3UtsTBO9nOoA+yK6XusA9w08iXKJpJgzWHhQpb+qyo+M3O&#10;RkG+dq91Hu/N1undON9e5XE8nJR6ehxWHyA8Df4e/m9/aQXvM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UCexQAAANs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Log In</w:t>
                          </w:r>
                        </w:p>
                      </w:txbxContent>
                    </v:textbox>
                  </v:oval>
                  <v:oval id="Oval 97" o:spid="_x0000_s1038" style="position:absolute;left:12573;top:73437;width:12541;height:5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lBcMA&#10;AADbAAAADwAAAGRycy9kb3ducmV2LnhtbESPQYvCMBSE74L/ITzBm6YK6lqNooLgwYVdq3h9NM+2&#10;2LyUJmr1128WBI/DzHzDzJeNKcWdaldYVjDoRyCIU6sLzhQck23vC4TzyBpLy6TgSQ6Wi3ZrjrG2&#10;D/6l+8FnIkDYxagg976KpXRpTgZd31bEwbvY2qAPss6krvER4KaUwygaS4MFh4UcK9rklF4PN6Mg&#10;WbtRkQx+zN7p79dk/5Tn1+miVLfTrGYgPDX+E363d1rBdA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HlBc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Register for new account</w:t>
                          </w:r>
                        </w:p>
                      </w:txbxContent>
                    </v:textbox>
                  </v:oval>
                  <v:oval id="Oval 98" o:spid="_x0000_s1039" style="position:absolute;left:28956;top:42767;width:12223;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xd8IA&#10;AADbAAAADwAAAGRycy9kb3ducmV2LnhtbERPy2rCQBTdC/2H4Rbc6SSCj6ZOQisUXCioaen2krkm&#10;oZk7ITM10a93FoLLw3mvs8E04kKdqy0riKcRCOLC6ppLBd/512QFwnlkjY1lUnAlB1n6Mlpjom3P&#10;R7qcfClCCLsEFVTet4mUrqjIoJvaljhwZ9sZ9AF2pdQd9iHcNHIWRQtpsObQUGFLm4qKv9O/UZB/&#10;unmdxwezc3p/W+6u8vf2c1Zq/Dp8vIPwNPin+OHeagVvYWz4En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nF3wgAAANsAAAAPAAAAAAAAAAAAAAAAAJgCAABkcnMvZG93&#10;bnJldi54bWxQSwUGAAAAAAQABAD1AAAAhwMAAAAA&#10;" fillcolor="white [3201]" strokecolor="black [3200]" strokeweight="1pt">
                    <v:textbox>
                      <w:txbxContent>
                        <w:p w:rsidR="00495754" w:rsidRPr="00BC486B" w:rsidRDefault="00495754" w:rsidP="00495754">
                          <w:pPr>
                            <w:jc w:val="center"/>
                            <w:rPr>
                              <w:sz w:val="16"/>
                              <w:szCs w:val="16"/>
                            </w:rPr>
                          </w:pPr>
                          <w:r w:rsidRPr="00BC486B">
                            <w:rPr>
                              <w:sz w:val="16"/>
                              <w:szCs w:val="16"/>
                            </w:rPr>
                            <w:t>List of Monsters</w:t>
                          </w:r>
                        </w:p>
                      </w:txbxContent>
                    </v:textbox>
                  </v:oval>
                  <v:oval id="Oval 99" o:spid="_x0000_s1040" style="position:absolute;left:28575;top:29622;width:13303;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7MMA&#10;AADbAAAADwAAAGRycy9kb3ducmV2LnhtbESPQYvCMBSE74L/ITzB25q6oK7VKK4geFBwreL10Tzb&#10;YvNSmqjVX2+EBY/DzHzDTOeNKcWNaldYVtDvRSCIU6sLzhQcktXXDwjnkTWWlknBgxzMZ+3WFGNt&#10;7/xHt73PRICwi1FB7n0VS+nSnAy6nq2Ig3e2tUEfZJ1JXeM9wE0pv6NoKA0WHBZyrGiZU3rZX42C&#10;5NcNiqS/Mxunt8/R5iFPz+NZqW6nWUxAeGr8J/zfXmsF4z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7M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Receive Cash Prize</w:t>
                          </w:r>
                        </w:p>
                      </w:txbxContent>
                    </v:textbox>
                  </v:oval>
                  <v:oval id="Oval 100" o:spid="_x0000_s1041" style="position:absolute;left:47910;top:66294;width:1191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yesUA&#10;AADcAAAADwAAAGRycy9kb3ducmV2LnhtbESPT2vCQBDF74V+h2UK3upGwT9EV7EFwYOCmhavQ3ZM&#10;gtnZkF01+umdQ6G3Gd6b934zX3auVjdqQ+XZwKCfgCLOva24MPCTrT+noEJEtlh7JgMPCrBcvL/N&#10;MbX+zge6HWOhJIRDigbKGJtU65CX5DD0fUMs2tm3DqOsbaFti3cJd7UeJslYO6xYGkps6Luk/HK8&#10;OgPZVxhV2WDvtsHunpPtQ5+ev2djeh/dagYqUhf/zX/XGyv4ieDL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HJ6xQAAANwAAAAPAAAAAAAAAAAAAAAAAJgCAABkcnMv&#10;ZG93bnJldi54bWxQSwUGAAAAAAQABAD1AAAAigMAAAAA&#10;" fillcolor="white [3201]" strokecolor="black [3200]" strokeweight="1pt">
                    <v:textbox>
                      <w:txbxContent>
                        <w:p w:rsidR="00495754" w:rsidRPr="00BC486B" w:rsidRDefault="00495754" w:rsidP="00495754">
                          <w:pPr>
                            <w:jc w:val="center"/>
                            <w:rPr>
                              <w:sz w:val="16"/>
                              <w:szCs w:val="16"/>
                            </w:rPr>
                          </w:pPr>
                          <w:r w:rsidRPr="00BC486B">
                            <w:rPr>
                              <w:sz w:val="16"/>
                              <w:szCs w:val="16"/>
                            </w:rPr>
                            <w:t xml:space="preserve">Challenging Friends </w:t>
                          </w:r>
                        </w:p>
                      </w:txbxContent>
                    </v:textbox>
                  </v:oval>
                  <v:oval id="Oval 101" o:spid="_x0000_s1042" style="position:absolute;left:4286;top:24288;width:12541;height:5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4cMA&#10;AADcAAAADwAAAGRycy9kb3ducmV2LnhtbERPTWvCQBC9F/oflil4q5sIWoluQhWEHhRa0+J1yI5J&#10;aHY2ZLea5Nd3BcHbPN7nrLPeNOJCnastK4inEQjiwuqaSwXf+e51CcJ5ZI2NZVIwkIMsfX5aY6Lt&#10;lb/ocvSlCCHsElRQed8mUrqiIoNualviwJ1tZ9AH2JVSd3gN4aaRsyhaSIM1h4YKW9pWVPwe/4yC&#10;fOPmdR5/mr3Th/FtP8jT+HNWavLSv69AeOr9Q3x3f+gwP4rh9ky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X4cMAAADc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v:textbox>
                  </v:oval>
                  <v:oval id="Oval 102" o:spid="_x0000_s1043" style="position:absolute;left:27432;top:64198;width:13709;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JlsMA&#10;AADcAAAADwAAAGRycy9kb3ducmV2LnhtbERPTWvCQBC9C/6HZQq9mY1CW4nZSC0UerBgjaXXITvJ&#10;BrOzIbvV6K93CwVv83ifk69H24kTDb51rGCepCCIK6dbbhQcyvfZEoQPyBo7x6TgQh7WxXSSY6bd&#10;mb/otA+NiCHsM1RgQugzKX1lyKJPXE8cudoNFkOEQyP1gOcYbju5SNNnabHl2GCwpzdD1XH/axWU&#10;G//UlvOd3Xr9eX3ZXuTP9btW6vFhfF2BCDSGu/jf/aHj/HQBf8/EC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ZJlsMAAADcAAAADwAAAAAAAAAAAAAAAACYAgAAZHJzL2Rv&#10;d25yZXYueG1sUEsFBgAAAAAEAAQA9QAAAIgDAAAAAA==&#10;" fillcolor="white [3201]" strokecolor="black [3200]" strokeweight="1pt">
                    <v:textbox>
                      <w:txbxContent>
                        <w:p w:rsidR="00495754" w:rsidRPr="00C774CE" w:rsidRDefault="00495754" w:rsidP="00495754">
                          <w:pPr>
                            <w:jc w:val="center"/>
                            <w:rPr>
                              <w:sz w:val="16"/>
                              <w:szCs w:val="16"/>
                            </w:rPr>
                          </w:pPr>
                          <w:r w:rsidRPr="00C774CE">
                            <w:rPr>
                              <w:sz w:val="16"/>
                              <w:szCs w:val="16"/>
                            </w:rPr>
                            <w:t>Sell monster/services</w:t>
                          </w:r>
                        </w:p>
                      </w:txbxContent>
                    </v:textbox>
                  </v:oval>
                  <v:oval id="Oval 103" o:spid="_x0000_s1044" style="position:absolute;left:18478;top:68865;width:14230;height:5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sDcEA&#10;AADcAAAADwAAAGRycy9kb3ducmV2LnhtbERPTYvCMBC9L/gfwgje1lTF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a7A3BAAAA3AAAAA8AAAAAAAAAAAAAAAAAmAIAAGRycy9kb3du&#10;cmV2LnhtbFBLBQYAAAAABAAEAPUAAACGAwAAAAA=&#10;" fillcolor="white [3201]" strokecolor="black [3200]" strokeweight="1pt">
                    <v:textbo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v:textbox>
                  </v:oval>
                  <v:oval id="Oval 104" o:spid="_x0000_s1045" style="position:absolute;left:28670;top:18859;width:12338;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N0ecEA&#10;AADcAAAADwAAAGRycy9kb3ducmV2LnhtbERPTYvCMBC9L/gfwgje1lTR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zdHn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sidRPr="00C774CE">
                            <w:rPr>
                              <w:sz w:val="16"/>
                              <w:szCs w:val="16"/>
                            </w:rPr>
                            <w:t>Log Out</w:t>
                          </w:r>
                        </w:p>
                      </w:txbxContent>
                    </v:textbox>
                  </v:oval>
                  <v:oval id="Oval 105" o:spid="_x0000_s1046" style="position:absolute;left:27813;top:35528;width:14033;height:7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4sEA&#10;AADcAAAADwAAAGRycy9kb3ducmV2LnhtbERPy6rCMBDdX/AfwgjurqmCD6pRVBBcKFyt4nZoxrbY&#10;TEoTtfr1N4Lgbg7nOdN5Y0pxp9oVlhX0uhEI4tTqgjMFx2T9OwbhPLLG0jIpeJKD+az1M8VY2wfv&#10;6X7wmQgh7GJUkHtfxVK6NCeDrmsr4sBdbG3QB1hnUtf4COGmlP0oGkqDBYeGHCta5ZReDzejIFm6&#10;QZH0/szW6d1rtH3K8+t0UarTbhYTEJ4a/xV/3Bsd5kcDeD8TL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0eL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v:textbox>
                  </v:oval>
                  <v:oval id="Oval 106" o:spid="_x0000_s1047" style="position:absolute;left:47910;top:71532;width:12440;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PlcIA&#10;AADcAAAADwAAAGRycy9kb3ducmV2LnhtbERPTWvCQBC9F/wPyxS81Y1CrUTXUIVCDwrWWHodsmM2&#10;mJ0N2a2J/npXELzN433OIuttLc7U+sqxgvEoAUFcOF1xqeCQf73NQPiArLF2TAou5CFbDl4WmGrX&#10;8Q+d96EUMYR9igpMCE0qpS8MWfQj1xBH7uhaiyHCtpS6xS6G21pOkmQqLVYcGww2tDZUnPb/VkG+&#10;8u9VPt7Zjdfb68fmIv+uv0elhq/95xxEoD48xQ/3t47zkyncn4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U+V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Send friend requests</w:t>
                          </w:r>
                        </w:p>
                      </w:txbxContent>
                    </v:textbox>
                  </v:oval>
                  <v:oval id="Oval 107" o:spid="_x0000_s1048" style="position:absolute;left:29337;top:24288;width:13360;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qDsIA&#10;AADcAAAADwAAAGRycy9kb3ducmV2LnhtbERPS4vCMBC+L/gfwgje1tQFV6mmoguCBwXXKl6HZvrA&#10;ZlKaqNVfvxEWvM3H95z5ojO1uFHrKssKRsMIBHFmdcWFgmO6/pyCcB5ZY22ZFDzIwSLpfcwx1vbO&#10;v3Q7+EKEEHYxKii9b2IpXVaSQTe0DXHgctsa9AG2hdQt3kO4qeVXFH1LgxWHhhIb+ikpuxyuRkG6&#10;cuMqHe3N1undc7J9yPPzlCs16HfLGQhPnX+L/90bHeZHE3g9Ey6Qy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eoO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Receives prize money</w:t>
                          </w:r>
                        </w:p>
                      </w:txbxContent>
                    </v:textbox>
                  </v:oval>
                  <v:oval id="Oval 108" o:spid="_x0000_s1049" style="position:absolute;left:47910;top:61436;width:1235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fMUA&#10;AADcAAAADwAAAGRycy9kb3ducmV2LnhtbESPT2vCQBDF74V+h2UK3upGwT9EV7EFwYOCmhavQ3ZM&#10;gtnZkF01+umdQ6G3Gd6b934zX3auVjdqQ+XZwKCfgCLOva24MPCTrT+noEJEtlh7JgMPCrBcvL/N&#10;MbX+zge6HWOhJIRDigbKGJtU65CX5DD0fUMs2tm3DqOsbaFti3cJd7UeJslYO6xYGkps6Luk/HK8&#10;OgPZVxhV2WDvtsHunpPtQ5+ev2djeh/dagYqUhf/zX/XGyv4idDK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n58xQAAANw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Wealth Leader board</w:t>
                          </w:r>
                        </w:p>
                      </w:txbxContent>
                    </v:textbox>
                  </v:oval>
                  <v:line id="Straight Connector 109" o:spid="_x0000_s1050" style="position:absolute;flip:y;visibility:visible;mso-wrap-style:square" from="11144,29908" to="11144,33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Straight Connector 110" o:spid="_x0000_s1051" style="position:absolute;flip:y;visibility:visible;mso-wrap-style:square" from="12573,36004" to="21291,36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Straight Connector 111" o:spid="_x0000_s1052" style="position:absolute;flip:y;visibility:visible;mso-wrap-style:square" from="21336,17335" to="28672,3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line id="Straight Connector 112" o:spid="_x0000_s1053" style="position:absolute;flip:y;visibility:visible;mso-wrap-style:square" from="21336,22955" to="29948,36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0a8AAAADcAAAADwAAAGRycy9kb3ducmV2LnhtbERPy6rCMBDdX/AfwgjurqkuVKpRRBAu&#10;VxSfC3dDM31gMylNtPXvjSC4m8N5zmzRmlI8qHaFZQWDfgSCOLG64EzB+bT+nYBwHlljaZkUPMnB&#10;Yt75mWGsbcMHehx9JkIIuxgV5N5XsZQuycmg69uKOHCprQ36AOtM6hqbEG5KOYyikTRYcGjIsaJV&#10;TsnteDcKUnevVteL9un4f3vYpptsh81eqV63XU5BeGr9V/xx/+kwfzCE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TNGvAAAAA3AAAAA8AAAAAAAAAAAAAAAAA&#10;oQIAAGRycy9kb3ducmV2LnhtbFBLBQYAAAAABAAEAPkAAACOAwAAAAA=&#10;" strokecolor="black [3040]"/>
                  <v:line id="Straight Connector 113" o:spid="_x0000_s1054" style="position:absolute;flip:y;visibility:visible;mso-wrap-style:square" from="21336,28098" to="29946,3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8MMAAADcAAAADwAAAGRycy9kb3ducmV2LnhtbERPS2vCQBC+C/6HZQq9mY0t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kfDDAAAA3AAAAA8AAAAAAAAAAAAA&#10;AAAAoQIAAGRycy9kb3ducmV2LnhtbFBLBQYAAAAABAAEAPkAAACRAwAAAAA=&#10;" strokecolor="black [3040]"/>
                  <v:line id="Straight Connector 114" o:spid="_x0000_s1055" style="position:absolute;flip:y;visibility:visible;mso-wrap-style:square" from="21336,32766" to="28987,36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15" o:spid="_x0000_s1056" style="position:absolute;visibility:visible;mso-wrap-style:square" from="21336,36099" to="28454,37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Straight Connector 116" o:spid="_x0000_s1057" style="position:absolute;visibility:visible;mso-wrap-style:square" from="21336,36099" to="29946,44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o/sMAAADcAAAADwAAAGRycy9kb3ducmV2LnhtbESPT2sCMRDF7wW/Qxiht5rdli66GkWk&#10;0mJP/rsPm3F3cTNZk6jptzeFQm8zvPd+82a2iKYTN3K+tawgH2UgiCurW64VHPbrlzEIH5A1dpZJ&#10;wQ95WMwHTzMstb3zlm67UIsEYV+igiaEvpTSVw0Z9CPbEyftZJ3BkFZXS+3wnuCmk69ZVkiDLacL&#10;Dfa0aqg6764mUfLjxcjP8wSPG/ftPt6K+B4vSj0P43IKIlAM/+a/9JdO9fM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6P7DAAAA3AAAAA8AAAAAAAAAAAAA&#10;AAAAoQIAAGRycy9kb3ducmV2LnhtbFBLBQYAAAAABAAEAPkAAACRAwAAAAA=&#10;" strokecolor="black [3040]"/>
                  <v:line id="Straight Connector 117" o:spid="_x0000_s1058" style="position:absolute;visibility:visible;mso-wrap-style:square" from="21336,36004" to="37598,60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Straight Connector 118" o:spid="_x0000_s1059" style="position:absolute;visibility:visible;mso-wrap-style:square" from="37623,60579" to="43999,6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line id="Straight Connector 119" o:spid="_x0000_s1060" style="position:absolute;flip:y;visibility:visible;mso-wrap-style:square" from="44100,64198" to="48353,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mGsMAAADcAAAADwAAAGRycy9kb3ducmV2LnhtbERPS2vCQBC+C/6HZQq9mY09tJpmlSII&#10;pSXFRD14G7KTB83Ohuxq0n/fLRS8zcf3nHQ7mU7caHCtZQXLKAZBXFrdcq3gdNwvViCcR9bYWSYF&#10;P+Rgu5nPUky0HTmnW+FrEULYJaig8b5PpHRlQwZdZHviwFV2MOgDHGqpBxxDuOnkUxw/S4Mth4YG&#10;e9o1VH4XV6Ogctd+dzlrX718ZHlWfdZfOB6UenyY3l5BeJr8Xfzvftdh/nIN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3phrDAAAA3AAAAA8AAAAAAAAAAAAA&#10;AAAAoQIAAGRycy9kb3ducmV2LnhtbFBLBQYAAAAABAAEAPkAAACRAwAAAAA=&#10;" strokecolor="black [3040]"/>
                  <v:line id="Straight Connector 120" o:spid="_x0000_s1061" style="position:absolute;visibility:visible;mso-wrap-style:square" from="44005,66294" to="47939,6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MfrMMAAADcAAAADwAAAGRycy9kb3ducmV2LnhtbESPQW/CMAyF75P2HyJP2m2kgIZYIaBp&#10;GhpiJ2Dcrca0FY1TkgzCv58PSLs9y8+f35svs+vUhUJsPRsYDgpQxJW3LdcGfvarlymomJAtdp7J&#10;wI0iLBePD3Msrb/yli67VCuBcCzRQJNSX2odq4YcxoHviWV39MFhkjHU2ga8Ctx1elQUE+2wZfnQ&#10;YE8fDVWn3a8TyvBwdvrr9IaHTfgOn+NJfs1nY56f8vsMVKKc/s3367WV+COJL2VEgV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H6zDAAAA3AAAAA8AAAAAAAAAAAAA&#10;AAAAoQIAAGRycy9kb3ducmV2LnhtbFBLBQYAAAAABAAEAPkAAACRAwAAAAA=&#10;" strokecolor="black [3040]"/>
                  <v:line id="Straight Connector 121" o:spid="_x0000_s1062" style="position:absolute;flip:y;visibility:visible;mso-wrap-style:square" from="11906,66675" to="27536,70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1gocAAAADcAAAADwAAAGRycy9kb3ducmV2LnhtbERPy6rCMBDdX/AfwgjurqkuVKpRRBAu&#10;VxSfC3dDM31gMylNtPXvjSC4m8N5zmzRmlI8qHaFZQWDfgSCOLG64EzB+bT+nYBwHlljaZkUPMnB&#10;Yt75mWGsbcMHehx9JkIIuxgV5N5XsZQuycmg69uKOHCprQ36AOtM6hqbEG5KOYyikTRYcGjIsaJV&#10;TsnteDcKUnevVteL9un4f3vYpptsh81eqV63XU5BeGr9V/xx/+kwfziA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YKHAAAAA3AAAAA8AAAAAAAAAAAAAAAAA&#10;oQIAAGRycy9kb3ducmV2LnhtbFBLBQYAAAAABAAEAPkAAACOAwAAAAA=&#10;" strokecolor="black [3040]"/>
                  <v:line id="Straight Connector 122" o:spid="_x0000_s1063" style="position:absolute;visibility:visible;mso-wrap-style:square" from="11906,70008" to="18498,7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line id="Straight Connector 123" o:spid="_x0000_s1064" style="position:absolute;visibility:visible;mso-wrap-style:square" from="11906,70008" to="16052,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group id="Group 124" o:spid="_x0000_s1065"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Picture 125" o:spid="_x0000_s1066" type="#_x0000_t75" alt="http://upload.wikimedia.org/wikipedia/commons/thumb/9/94/Stick_Figure.svg/220px-Stick_Figure.svg.png" style="position:absolute;left:56007;top:9239;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PvO7CAAAA3AAAAA8AAABkcnMvZG93bnJldi54bWxET9tqwkAQfRf6D8sU+qYbhapE11AERRAs&#10;XtrnMTtNQrKzIbsx8e+7guDbHM51lklvKnGjxhWWFYxHEQji1OqCMwWX82Y4B+E8ssbKMim4k4Nk&#10;9TZYYqxtx0e6nXwmQgi7GBXk3texlC7NyaAb2Zo4cH+2MegDbDKpG+xCuKnkJIqm0mDBoSHHmtY5&#10;peWpNQqus7b61r/nfrvfuH22PYxtOf1R6uO9/1qA8NT7l/jp3ukwf/IJj2fCB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j7zuwgAAANwAAAAPAAAAAAAAAAAAAAAAAJ8C&#10;AABkcnMvZG93bnJldi54bWxQSwUGAAAAAAQABAD3AAAAjgMAAAAA&#10;">
                      <v:imagedata r:id="rId9" o:title="220px-Stick_Figure.svg"/>
                      <v:path arrowok="t"/>
                    </v:shape>
                    <v:shape id="Text Box 126" o:spid="_x0000_s1067" type="#_x0000_t202" style="position:absolute;left:56769;top:18859;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95754" w:rsidRPr="00B0572E" w:rsidRDefault="00495754" w:rsidP="00495754">
                            <w:pPr>
                              <w:rPr>
                                <w:sz w:val="18"/>
                                <w:szCs w:val="18"/>
                              </w:rPr>
                            </w:pPr>
                            <w:r w:rsidRPr="00B0572E">
                              <w:rPr>
                                <w:sz w:val="18"/>
                                <w:szCs w:val="18"/>
                              </w:rPr>
                              <w:t>Server</w:t>
                            </w:r>
                          </w:p>
                        </w:txbxContent>
                      </v:textbox>
                    </v:shape>
                    <v:group id="Group 127" o:spid="_x0000_s1068"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oval id="Oval 128" o:spid="_x0000_s1069" style="position:absolute;left:53530;top:22002;width:13176;height:6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iHMUA&#10;AADcAAAADwAAAGRycy9kb3ducmV2LnhtbESPQWvCQBCF70L/wzKCN90o2JboKlYQPFiwSUuvQ3ZM&#10;gtnZkF01+uudQ6G3Gd6b975ZrnvXqCt1ofZsYDpJQBEX3tZcGvjOd+N3UCEiW2w8k4E7BVivXgZL&#10;TK2/8Rdds1gqCeGQooEqxjbVOhQVOQwT3xKLdvKdwyhrV2rb4U3CXaNnSfKqHdYsDRW2tK2oOGcX&#10;ZyD/CPM6nx7dIdjPx9vhrn8fPydjRsN+swAVqY//5r/rvRX8mdDKMzKB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yIcxQAAANwAAAAPAAAAAAAAAAAAAAAAAJgCAABkcnMv&#10;ZG93bnJldi54bWxQSwUGAAAAAAQABAD1AAAAigMAAAAA&#10;" fillcolor="white [3201]" strokecolor="black [3200]" strokeweight="1pt">
                        <v:textbox>
                          <w:txbxContent>
                            <w:p w:rsidR="00495754" w:rsidRPr="00625D9B" w:rsidRDefault="00495754" w:rsidP="00495754">
                              <w:pPr>
                                <w:jc w:val="center"/>
                                <w:rPr>
                                  <w:sz w:val="16"/>
                                  <w:szCs w:val="16"/>
                                </w:rPr>
                              </w:pPr>
                              <w:r w:rsidRPr="00625D9B">
                                <w:rPr>
                                  <w:sz w:val="16"/>
                                  <w:szCs w:val="16"/>
                                </w:rPr>
                                <w:t>Manage monster lifecycle</w:t>
                              </w:r>
                            </w:p>
                          </w:txbxContent>
                        </v:textbox>
                      </v:oval>
                      <v:line id="Straight Connector 129" o:spid="_x0000_s1070" style="position:absolute;flip:x y;visibility:visible;mso-wrap-style:square" from="42767,11525" to="56695,15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9EcMAAADcAAAADwAAAGRycy9kb3ducmV2LnhtbERPTWvCQBC9C/0PyxS8iG70IBpdpbQK&#10;9mS1zcHbkB2T0Oxs3F1j+u/dguBtHu9zluvO1KIl5yvLCsajBARxbnXFhYKf7+1wBsIHZI21ZVLw&#10;Rx7Wq5feElNtb3yg9hgKEUPYp6igDKFJpfR5SQb9yDbEkTtbZzBE6AqpHd5iuKnlJEmm0mDFsaHE&#10;ht5Lyn+PV6OgmRVuur98JZvsoz19Dihzmdkq1X/t3hYgAnXhKX64dzrOn8zh/5l4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v/RHDAAAA3AAAAA8AAAAAAAAAAAAA&#10;AAAAoQIAAGRycy9kb3ducmV2LnhtbFBLBQYAAAAABAAEAPkAAACRAwAAAAA=&#10;" strokecolor="black [3040]"/>
                      <v:group id="Group 130" o:spid="_x0000_s1071" style="position:absolute;width:65595;height:11589" coordsize="65595,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072" style="position:absolute;left:28479;top:1333;width:1275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dXMIA&#10;AADcAAAADwAAAGRycy9kb3ducmV2LnhtbERPS4vCMBC+L/gfwgh7W9MqPqhG0QVhDwpqFa9DM7bF&#10;ZlKarFZ/vREW9jYf33Nmi9ZU4kaNKy0riHsRCOLM6pJzBcd0/TUB4TyyxsoyKXiQg8W88zHDRNs7&#10;7+l28LkIIewSVFB4XydSuqwgg65na+LAXWxj0AfY5FI3eA/hppL9KBpJgyWHhgJr+i4oux5+jYJ0&#10;5YZlGu/Mxuntc7x5yPPzdFHqs9supyA8tf5f/Of+0WH+IIb3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B1cwgAAANwAAAAPAAAAAAAAAAAAAAAAAJgCAABkcnMvZG93&#10;bnJldi54bWxQSwUGAAAAAAQABAD1AAAAhwMAAAAA&#10;" fillcolor="white [3201]" strokecolor="black [3200]" strokeweight="1pt">
                          <v:textbox>
                            <w:txbxContent>
                              <w:p w:rsidR="00495754" w:rsidRPr="00625D9B" w:rsidRDefault="00495754" w:rsidP="00495754">
                                <w:pPr>
                                  <w:jc w:val="center"/>
                                  <w:rPr>
                                    <w:sz w:val="16"/>
                                    <w:szCs w:val="16"/>
                                  </w:rPr>
                                </w:pPr>
                                <w:r w:rsidRPr="00625D9B">
                                  <w:rPr>
                                    <w:sz w:val="16"/>
                                    <w:szCs w:val="16"/>
                                  </w:rPr>
                                  <w:t>Maintain Friends list</w:t>
                                </w:r>
                              </w:p>
                            </w:txbxContent>
                          </v:textbox>
                        </v:oval>
                        <v:oval id="Oval 132" o:spid="_x0000_s1073" style="position:absolute;left:14859;width:13608;height:9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DK8QA&#10;AADcAAAADwAAAGRycy9kb3ducmV2LnhtbERPTWvCQBC9C/0PyxR6M5sotSXNGlpB6MGCTSpeh+yY&#10;hGZnQ3bV6K/vFgRv83ifk+Wj6cSJBtdaVpBEMQjiyuqWawU/5Xr6CsJ5ZI2dZVJwIQf58mGSYart&#10;mb/pVPhahBB2KSpovO9TKV3VkEEX2Z44cAc7GPQBDrXUA55DuOnkLI4X0mDLoaHBnlYNVb/F0Sgo&#10;P9xzWyZbs3H66/qyucj9dXdQ6ulxfH8D4Wn0d/HN/anD/PkM/p8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6gyv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v:textbox>
                        </v:oval>
                        <v:oval id="Oval 133" o:spid="_x0000_s1074" style="position:absolute;top:1238;width:14884;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sMMA&#10;AADcAAAADwAAAGRycy9kb3ducmV2LnhtbERPS2vCQBC+F/oflil4M5tU+iDNGrQgeFBok4rXITsm&#10;odnZkF01+uu7gtDbfHzPyfLRdOJEg2stK0iiGARxZXXLtYKfcjV9B+E8ssbOMim4kIN8/viQYart&#10;mb/pVPhahBB2KSpovO9TKV3VkEEX2Z44cAc7GPQBDrXUA55DuOnkcxy/SoMth4YGe/psqPotjkZB&#10;uXQvbZl8mY3T2+vb5iL3191BqcnTuPgA4Wn0/+K7e63D/NkM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msMMAAADcAAAADwAAAAAAAAAAAAAAAACYAgAAZHJzL2Rv&#10;d25yZXYueG1sUEsFBgAAAAAEAAQA9QAAAIgDAAAAAA==&#10;" fillcolor="white [3201]" strokecolor="black [3200]" strokeweight="1pt">
                          <v:textbo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v:textbox>
                        </v:oval>
                        <v:group id="Group 134" o:spid="_x0000_s1075" style="position:absolute;left:40100;top:1333;width:25495;height:10226" coordsize="25495,1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35" o:spid="_x0000_s1076" style="position:absolute;left:12954;width:12541;height: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bX8EA&#10;AADcAAAADwAAAGRycy9kb3ducmV2LnhtbERPTYvCMBC9L/gfwgjeNFVxlWoUFQQPLqxW8To0Y1ts&#10;JqWJWv31ZkHY2zze58wWjSnFnWpXWFbQ70UgiFOrC84UHJNNdwLCeWSNpWVS8CQHi3nra4axtg/e&#10;0/3gMxFC2MWoIPe+iqV0aU4GXc9WxIG72NqgD7DOpK7xEcJNKQdR9C0NFhwacqxonVN6PdyMgmTl&#10;RkXS/zU7p39e491Tnl+ni1KddrOcgvDU+H/xx73VYf5wBH/PhAv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G1/BAAAA3AAAAA8AAAAAAAAAAAAAAAAAmAIAAGRycy9kb3du&#10;cmV2LnhtbFBLBQYAAAAABAAEAPUAAACGAwAAAAA=&#10;" fillcolor="white [3201]" strokecolor="black [3200]" strokeweight="1pt">
                            <v:textbox>
                              <w:txbxContent>
                                <w:p w:rsidR="00495754" w:rsidRPr="00625D9B" w:rsidRDefault="00495754" w:rsidP="00495754">
                                  <w:pPr>
                                    <w:jc w:val="center"/>
                                    <w:rPr>
                                      <w:sz w:val="16"/>
                                      <w:szCs w:val="16"/>
                                    </w:rPr>
                                  </w:pPr>
                                  <w:r w:rsidRPr="00625D9B">
                                    <w:rPr>
                                      <w:sz w:val="16"/>
                                      <w:szCs w:val="16"/>
                                    </w:rPr>
                                    <w:t>Contact other servers to play</w:t>
                                  </w:r>
                                </w:p>
                              </w:txbxContent>
                            </v:textbox>
                          </v:oval>
                          <v:oval id="Oval 136" o:spid="_x0000_s1077" style="position:absolute;top:1809;width:13925;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FKMQA&#10;AADcAAAADwAAAGRycy9kb3ducmV2LnhtbERPTWvCQBC9F/oflin01mzSUi1p1qAFoQcFTSpeh+yY&#10;hGZnQ3bV6K93hUJv83ifk+Wj6cSJBtdaVpBEMQjiyuqWawU/5fLlA4TzyBo7y6TgQg7y2eNDhqm2&#10;Z97SqfC1CCHsUlTQeN+nUrqqIYMusj1x4A52MOgDHGqpBzyHcNPJ1zieSIMth4YGe/pqqPotjkZB&#10;uXDvbZlszMrp9XW6usj9dXdQ6vlpnH+C8DT6f/Gf+1uH+W8TuD8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Sj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Remove monster when lost battle</w:t>
                                  </w:r>
                                </w:p>
                              </w:txbxContent>
                            </v:textbox>
                          </v:oval>
                          <v:line id="Straight Connector 137" o:spid="_x0000_s1078" style="position:absolute;flip:y;visibility:visible;mso-wrap-style:square" from="2667,5334" to="19572,10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Lk8EAAADcAAAADwAAAGRycy9kb3ducmV2LnhtbERPS4vCMBC+L/gfwgje1lQFlWoUEYRl&#10;RVlfB29DM31gMylNtPXfG2HB23x8z5kvW1OKB9WusKxg0I9AECdWF5wpOJ8231MQziNrLC2Tgic5&#10;WC46X3OMtW34QI+jz0QIYRejgtz7KpbSJTkZdH1bEQcutbVBH2CdSV1jE8JNKYdRNJYGCw4NOVa0&#10;zim5He9GQeru1fp60T6d/O4Ou3Sb7bH5U6rXbVczEJ5a/xH/u390mD+awPuZc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cuTwQAAANwAAAAPAAAAAAAAAAAAAAAA&#10;AKECAABkcnMvZG93bnJldi54bWxQSwUGAAAAAAQABAD5AAAAjwMAAAAA&#10;" strokecolor="black [3040]"/>
                        </v:group>
                        <v:line id="Straight Connector 138" o:spid="_x0000_s1079" style="position:absolute;flip:x y;visibility:visible;mso-wrap-style:square" from="35433,6572" to="42769,11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OV8YAAADcAAAADwAAAGRycy9kb3ducmV2LnhtbESPQWvCQBCF7wX/wzKCl1I3VhB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zlfGAAAA3AAAAA8AAAAAAAAA&#10;AAAAAAAAoQIAAGRycy9kb3ducmV2LnhtbFBLBQYAAAAABAAEAPkAAACUAwAAAAA=&#10;" strokecolor="black [3040]"/>
                        <v:line id="Straight Connector 139" o:spid="_x0000_s1080" style="position:absolute;flip:x y;visibility:visible;mso-wrap-style:square" from="23431,9239" to="42782,1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rzMMAAADcAAAADwAAAGRycy9kb3ducmV2LnhtbERPTWvCQBC9F/oflil4Kbqpgmh0lVIV&#10;9FRrzcHbkB2T0Oxs3F1j/PfdQsHbPN7nzJedqUVLzleWFbwNEhDEudUVFwqO35v+BIQPyBpry6Tg&#10;Th6Wi+enOaba3viL2kMoRAxhn6KCMoQmldLnJRn0A9sQR+5sncEQoSukdniL4aaWwyQZS4MVx4YS&#10;G/ooKf85XI2CZlK48edln6yzVXvavVLmMrNRqvfSvc9ABOrCQ/zv3uo4fzSF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2a8zDAAAA3AAAAA8AAAAAAAAAAAAA&#10;AAAAoQIAAGRycy9kb3ducmV2LnhtbFBLBQYAAAAABAAEAPkAAACRAwAAAAA=&#10;" strokecolor="black [3040]"/>
                        <v:line id="Straight Connector 140" o:spid="_x0000_s1081" style="position:absolute;flip:x y;visibility:visible;mso-wrap-style:square" from="10287,10096" to="42822,1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qxLMYAAADcAAAADwAAAGRycy9kb3ducmV2LnhtbESPQWvCQBCF7wX/wzKCl1I3FhF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KsSzGAAAA3AAAAA8AAAAAAAAA&#10;AAAAAAAAoQIAAGRycy9kb3ducmV2LnhtbFBLBQYAAAAABAAEAPkAAACUAwAAAAA=&#10;" strokecolor="black [3040]"/>
                      </v:group>
                      <v:line id="Straight Connector 141" o:spid="_x0000_s1082" style="position:absolute;flip:x;visibility:visible;mso-wrap-style:square" from="55245,15049" to="56730,2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KFAcMAAADcAAAADwAAAGRycy9kb3ducmV2LnhtbERPS2vCQBC+C/6HZQq9mY2lVE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hQHDAAAA3AAAAA8AAAAAAAAAAAAA&#10;AAAAoQIAAGRycy9kb3ducmV2LnhtbFBLBQYAAAAABAAEAPkAAACRAwAAAAA=&#10;" strokecolor="black [3040]"/>
                      <v:line id="Straight Connector 142" o:spid="_x0000_s1083" style="position:absolute;flip:x;visibility:visible;mso-wrap-style:square" from="41243,15049" to="56759,1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bdsMAAADcAAAADwAAAGRycy9kb3ducmV2LnhtbERPS2vCQBC+C/6HZYTedNNQ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G3bDAAAA3AAAAA8AAAAAAAAAAAAA&#10;AAAAoQIAAGRycy9kb3ducmV2LnhtbFBLBQYAAAAABAAEAPkAAACRAwAAAAA=&#10;" strokecolor="black [3040]"/>
                      <v:line id="Straight Connector 143" o:spid="_x0000_s1084" style="position:absolute;flip:x;visibility:visible;mso-wrap-style:square" from="40767,15049" to="56703,2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7cIAAADcAAAADwAAAGRycy9kb3ducmV2LnhtbERPS4vCMBC+C/6HMII3TX2wK9UoIiws&#10;u7isr4O3oZk+sJmUJtr6740geJuP7zmLVWtKcaPaFZYVjIYRCOLE6oIzBcfD12AGwnlkjaVlUnAn&#10;B6tlt7PAWNuGd3Tb+0yEEHYxKsi9r2IpXZKTQTe0FXHgUlsb9AHWmdQ1NiHclHIcRR/SYMGhIceK&#10;Njkll/3VKEjdtdqcT9qnnz/b3Tb9zf6w+Veq32vXcxCeWv8Wv9zfOsyfTuD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y+7cIAAADcAAAADwAAAAAAAAAAAAAA&#10;AAChAgAAZHJzL2Rvd25yZXYueG1sUEsFBgAAAAAEAAQA+QAAAJADAAAAAA==&#10;" strokecolor="black [3040]"/>
                    </v:group>
                  </v:group>
                  <v:line id="Straight Connector 144" o:spid="_x0000_s1085" style="position:absolute;visibility:visible;mso-wrap-style:square" from="44100,66294" to="48353,7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145" o:spid="_x0000_s1086" style="position:absolute;flip:y;visibility:visible;mso-wrap-style:square" from="41052,78771" to="61788,8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DAsIAAADcAAAADwAAAGRycy9kb3ducmV2LnhtbERPS4vCMBC+C/6HMII3TRXd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mDAsIAAADcAAAADwAAAAAAAAAAAAAA&#10;AAChAgAAZHJzL2Rvd25yZXYueG1sUEsFBgAAAAAEAAQA+QAAAJADAAAAAA==&#10;" strokecolor="black [3040]"/>
                  <v:line id="Straight Connector 146" o:spid="_x0000_s1087" style="position:absolute;flip:y;visibility:visible;mso-wrap-style:square" from="61817,70008" to="63412,7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ddcEAAADcAAAADwAAAGRycy9kb3ducmV2LnhtbERPS4vCMBC+L/gfwgje1lQR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x11wQAAANwAAAAPAAAAAAAAAAAAAAAA&#10;AKECAABkcnMvZG93bnJldi54bWxQSwUGAAAAAAQABAD5AAAAjwMAAAAA&#10;" strokecolor="black [3040]"/>
                  <v:line id="Straight Connector 147" o:spid="_x0000_s1088" style="position:absolute;flip:x y;visibility:visible;mso-wrap-style:square" from="59721,65246" to="63444,6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pWMQAAADcAAAADwAAAGRycy9kb3ducmV2LnhtbERPS2vCQBC+F/wPywheim6Uo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ylYxAAAANwAAAAPAAAAAAAAAAAA&#10;AAAAAKECAABkcnMvZG93bnJldi54bWxQSwUGAAAAAAQABAD5AAAAkgMAAAAA&#10;" strokecolor="black [3040]"/>
                  <v:line id="Straight Connector 148" o:spid="_x0000_s1089" style="position:absolute;flip:x y;visibility:visible;mso-wrap-style:square" from="59817,68865" to="63434,6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9KsYAAADcAAAADwAAAGRycy9kb3ducmV2LnhtbESPQWvCQBCF7wX/wzKCl1I3FhF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8vSrGAAAA3AAAAA8AAAAAAAAA&#10;AAAAAAAAoQIAAGRycy9kb3ducmV2LnhtbFBLBQYAAAAABAAEAPkAAACUAwAAAAA=&#10;" strokecolor="black [3040]"/>
                  <v:line id="Straight Connector 149" o:spid="_x0000_s1090" style="position:absolute;flip:x;visibility:visible;mso-wrap-style:square" from="60388,70008" to="63470,7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JB8IAAADcAAAADwAAAGRycy9kb3ducmV2LnhtbERPS4vCMBC+C/6HMII3TRVx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SJB8IAAADcAAAADwAAAAAAAAAAAAAA&#10;AAChAgAAZHJzL2Rvd25yZXYueG1sUEsFBgAAAAAEAAQA+QAAAJADAAAAAA==&#10;" strokecolor="black [3040]"/>
                  <v:line id="Straight Connector 150" o:spid="_x0000_s1091" style="position:absolute;flip:x y;visibility:visible;mso-wrap-style:square" from="41243,45720" to="54105,4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n8cYAAADcAAAADwAAAGRycy9kb3ducmV2LnhtbESPQWvCQBCF7wX/wzKCl1I3FhR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TJ/HGAAAA3AAAAA8AAAAAAAAA&#10;AAAAAAAAoQIAAGRycy9kb3ducmV2LnhtbFBLBQYAAAAABAAEAPkAAACUAwAAAAA=&#10;" strokecolor="black [3040]"/>
                  <v:line id="Straight Connector 151" o:spid="_x0000_s1092" style="position:absolute;flip:x y;visibility:visible;mso-wrap-style:square" from="41814,39909" to="54040,4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asQAAADcAAAADwAAAGRycy9kb3ducmV2LnhtbERPS2vCQBC+F/wPywi9FN1YUCTNRkQr&#10;1FPrIwdvQ3aaBLOz6e42pv++Wyh4m4/vOdlqMK3oyfnGsoLZNAFBXFrdcKXgfNpNliB8QNbYWiYF&#10;P+RhlY8eMky1vfGB+mOoRAxhn6KCOoQuldKXNRn0U9sRR+7TOoMhQldJ7fAWw00rn5NkIQ02HBtq&#10;7GhTU3k9fhsF3bJyi/evj+S12PaX/RMVrjA7pR7Hw/oFRKAh3MX/7jcd589n8PdMv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H4JqxAAAANwAAAAPAAAAAAAAAAAA&#10;AAAAAKECAABkcnMvZG93bnJldi54bWxQSwUGAAAAAAQABAD5AAAAkgMAAAAA&#10;" strokecolor="black [3040]"/>
                  <v:line id="Straight Connector 152" o:spid="_x0000_s1093" style="position:absolute;visibility:visible;mso-wrap-style:square" from="12573,42862" to="21291,69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094" style="position:absolute;visibility:visible;mso-wrap-style:square" from="12573,42862" to="29906,6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ypsMAAADcAAAADwAAAGRycy9kb3ducmV2LnhtbESPQWsCMRCF70L/Q5iCN82qKO3WKKUo&#10;Fj25rfdhM91d3EzWJGr6740geJvhvffNm/kymlZcyPnGsoLRMANBXFrdcKXg92c9eAPhA7LG1jIp&#10;+CcPy8VLb465tlfe06UIlUgQ9jkqqEPocil9WZNBP7QdcdL+rDMY0uoqqR1eE9y0cpxlM2mw4XSh&#10;xo6+aiqPxdkkyuhwMnJzfMfD1u3cajKL03hSqv8aPz9ABIrhaX6kv3WqP53A/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38qbDAAAA3AAAAA8AAAAAAAAAAAAA&#10;AAAAoQIAAGRycy9kb3ducmV2LnhtbFBLBQYAAAAABAAEAPkAAACRAwAAAAA=&#10;" strokecolor="black [3040]"/>
                  <v:line id="Straight Connector 154" o:spid="_x0000_s1095" style="position:absolute;visibility:visible;mso-wrap-style:square" from="12573,42862" to="17463,7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q0sQAAADcAAAADwAAAGRycy9kb3ducmV2LnhtbESPQW/CMAyF70j7D5En7QYpGyAoDWia&#10;Nm2C0xjcrcZrqzZOSTII/35BQuJm6733+blYR9OJEznfWFYwHmUgiEurG64U7H8+hnMQPiBr7CyT&#10;ggt5WK8eBgXm2p75m067UIkEYZ+jgjqEPpfSlzUZ9CPbEyft1zqDIa2uktrhOcFNJ5+zbCYNNpwu&#10;1NjTW01lu/sziTI+HI38bBd42Lite3+ZxWk8KvX0GF+XIALFcDff0l861Z9O4P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mrSxAAAANwAAAAPAAAAAAAAAAAA&#10;AAAAAKECAABkcnMvZG93bnJldi54bWxQSwUGAAAAAAQABAD5AAAAkgMAAAAA&#10;" strokecolor="black [3040]"/>
                  <v:line id="Straight Connector 155" o:spid="_x0000_s1096" style="position:absolute;flip:x y;visibility:visible;mso-wrap-style:square" from="35433,70008" to="35964,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EacQAAADcAAAADwAAAGRycy9kb3ducmV2LnhtbERPS2vCQBC+F/wPywi9FN20oEiajYhW&#10;aE/1lYO3ITtNgtnZdHcb03/fLQje5uN7TrYcTCt6cr6xrOB5moAgLq1uuFJwOm4nCxA+IGtsLZOC&#10;X/KwzEcPGabaXnlP/SFUIoawT1FBHUKXSunLmgz6qe2II/dlncEQoaukdniN4aaVL0kylwYbjg01&#10;drSuqbwcfoyCblG5+ef3LnkrNv3544kKV5itUo/jYfUKItAQ7uKb+13H+bMZ/D8TL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IRpxAAAANwAAAAPAAAAAAAAAAAA&#10;AAAAAKECAABkcnMvZG93bnJldi54bWxQSwUGAAAAAAQABAD5AAAAkgMAAAAA&#10;" strokecolor="black [3040]"/>
                  <v:line id="Straight Connector 156" o:spid="_x0000_s1097" style="position:absolute;flip:x y;visibility:visible;mso-wrap-style:square" from="29908,73437" to="33197,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YaHsMAAADcAAAADwAAAGRycy9kb3ducmV2LnhtbERPTWvCQBC9F/wPywi9lLqxYJDUVUQr&#10;1FM1NofehuyYBLOz6e42pv++WxC8zeN9zmI1mFb05HxjWcF0koAgLq1uuFLwedo9z0H4gKyxtUwK&#10;fsnDajl6WGCm7ZWP1OehEjGEfYYK6hC6TEpf1mTQT2xHHLmzdQZDhK6S2uE1hptWviRJKg02HBtq&#10;7GhTU3nJf4yCbl659OP7kLwV2/5r/0SFK8xOqcfxsH4FEWgId/HN/a7j/Fk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Gh7DAAAA3AAAAA8AAAAAAAAAAAAA&#10;AAAAoQIAAGRycy9kb3ducmV2LnhtbFBLBQYAAAAABAAEAPkAAACRAwAAAAA=&#10;" strokecolor="black [3040]"/>
                  <v:line id="Straight Connector 157" o:spid="_x0000_s1098" style="position:absolute;flip:x y;visibility:visible;mso-wrap-style:square" from="4286,77533" to="32675,8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q/hcQAAADcAAAADwAAAGRycy9kb3ducmV2LnhtbERPS2vCQBC+F/wPywheim4Uq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r+FxAAAANwAAAAPAAAAAAAAAAAA&#10;AAAAAKECAABkcnMvZG93bnJldi54bWxQSwUGAAAAAAQABAD5AAAAkgMAAAAA&#10;" strokecolor="black [3040]"/>
                  <v:line id="Straight Connector 158" o:spid="_x0000_s1099" style="position:absolute;flip:y;visibility:visible;mso-wrap-style:square" from="4286,28194" to="5030,7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6QcUAAADcAAAADwAAAGRycy9kb3ducmV2LnhtbESPT2sCQQzF7wW/wxDBW521oC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G6QcUAAADcAAAADwAAAAAAAAAA&#10;AAAAAAChAgAAZHJzL2Rvd25yZXYueG1sUEsFBgAAAAAEAAQA+QAAAJMDAAAAAA==&#10;" strokecolor="black [3040]"/>
                </v:group>
              </v:group>
            </w:pict>
          </mc:Fallback>
        </mc:AlternateContent>
      </w:r>
    </w:p>
    <w:p w:rsidR="006678BB" w:rsidRDefault="006678BB" w:rsidP="00593CF5">
      <w:pPr>
        <w:pStyle w:val="Textbody"/>
        <w:rPr>
          <w:sz w:val="20"/>
          <w:szCs w:val="20"/>
        </w:rPr>
      </w:pPr>
    </w:p>
    <w:p w:rsidR="00414B98" w:rsidRDefault="00414B98" w:rsidP="00414B98">
      <w:pPr>
        <w:rPr>
          <w:rFonts w:cstheme="minorHAnsi"/>
        </w:rPr>
      </w:pPr>
    </w:p>
    <w:p w:rsidR="00414B98" w:rsidRPr="0059381B" w:rsidRDefault="00414B98"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1" w:name="_Toc339462906"/>
      <w:r>
        <w:lastRenderedPageBreak/>
        <w:t>Interactions</w:t>
      </w:r>
      <w:bookmarkEnd w:id="11"/>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w:t>
      </w:r>
      <w:proofErr w:type="gramStart"/>
      <w:r>
        <w:rPr>
          <w:rFonts w:cstheme="minorHAnsi"/>
        </w:rPr>
        <w:t>Similar with challenging for a fight, or even breeding monsters.</w:t>
      </w:r>
      <w:proofErr w:type="gramEnd"/>
      <w:r>
        <w:rPr>
          <w:rFonts w:cstheme="minorHAnsi"/>
        </w:rPr>
        <w:t xml:space="preserve">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w:t>
      </w:r>
      <w:proofErr w:type="gramStart"/>
      <w:r>
        <w:rPr>
          <w:rFonts w:cstheme="minorHAnsi"/>
        </w:rPr>
        <w:t>neither user or</w:t>
      </w:r>
      <w:proofErr w:type="gramEnd"/>
      <w:r>
        <w:rPr>
          <w:rFonts w:cstheme="minorHAnsi"/>
        </w:rPr>
        <w:t xml:space="preserve">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2" w:name="_Toc339462907"/>
      <w:r>
        <w:t>Usage Examples</w:t>
      </w:r>
      <w:bookmarkEnd w:id="12"/>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 xml:space="preserve">Accepting or </w:t>
      </w:r>
      <w:proofErr w:type="gramStart"/>
      <w:r>
        <w:rPr>
          <w:rFonts w:cstheme="minorHAnsi"/>
        </w:rPr>
        <w:t>Denying</w:t>
      </w:r>
      <w:proofErr w:type="gramEnd"/>
      <w:r>
        <w:rPr>
          <w:rFonts w:cstheme="minorHAnsi"/>
        </w:rPr>
        <w:t xml:space="preserve">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 xml:space="preserve">Selling monsters/services – In this example we will assume that the friend is the one selling the service. There are three main links going into this function; Client, Friend and User, each with their own unique links to the function. Firstly you need the client to be able to </w:t>
      </w:r>
      <w:proofErr w:type="gramStart"/>
      <w:r>
        <w:rPr>
          <w:rFonts w:cstheme="minorHAnsi"/>
        </w:rPr>
        <w:t>Sell</w:t>
      </w:r>
      <w:proofErr w:type="gramEnd"/>
      <w:r>
        <w:rPr>
          <w:rFonts w:cstheme="minorHAnsi"/>
        </w:rPr>
        <w:t xml:space="preserve">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3" w:name="_Toc339462908"/>
      <w:r>
        <w:lastRenderedPageBreak/>
        <w:t>USer Interface Designs</w:t>
      </w:r>
      <w:bookmarkEnd w:id="13"/>
    </w:p>
    <w:p w:rsidR="0059005A" w:rsidRDefault="0059005A" w:rsidP="0059005A">
      <w:pPr>
        <w:pStyle w:val="Heading2"/>
      </w:pPr>
      <w:bookmarkStart w:id="14" w:name="_Toc339462909"/>
      <w:r>
        <w:t>Final Digital Designs</w:t>
      </w:r>
      <w:bookmarkEnd w:id="14"/>
    </w:p>
    <w:p w:rsidR="00495754" w:rsidRDefault="00495754" w:rsidP="00495754">
      <w:pPr>
        <w:pStyle w:val="BodyText"/>
      </w:pPr>
      <w:r>
        <w:t>The background of the webpage designs is taken from an open image repository</w:t>
      </w:r>
      <w:proofErr w:type="gramStart"/>
      <w:r>
        <w:t>.[</w:t>
      </w:r>
      <w:proofErr w:type="gramEnd"/>
      <w:r>
        <w:t xml:space="preserve">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 xml:space="preserve">page.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similar to the </w:t>
      </w:r>
      <w:r w:rsidRPr="00EC79D9">
        <w:rPr>
          <w:b/>
          <w:bCs/>
          <w:lang w:val="pl-PL"/>
        </w:rPr>
        <w:t xml:space="preserve">Market </w:t>
      </w:r>
      <w:r w:rsidRPr="00EC79D9">
        <w:rPr>
          <w:lang w:val="pl-PL"/>
        </w:rPr>
        <w:t>page, but it allows you to offer your male monsters or find 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the richest players on our server, ordered by wealth</w:t>
      </w:r>
    </w:p>
    <w:p w:rsidR="0059005A" w:rsidRPr="0059005A" w:rsidRDefault="0059005A" w:rsidP="0059005A">
      <w:pPr>
        <w:pStyle w:val="BodyText"/>
      </w:pPr>
    </w:p>
    <w:p w:rsidR="0059005A" w:rsidRPr="0059005A" w:rsidRDefault="0059005A" w:rsidP="0059005A">
      <w:pPr>
        <w:pStyle w:val="BodyText"/>
      </w:pPr>
    </w:p>
    <w:p w:rsidR="00414B98" w:rsidRDefault="008F2A4A" w:rsidP="008F2A4A">
      <w:pPr>
        <w:pStyle w:val="Heading2"/>
      </w:pPr>
      <w:bookmarkStart w:id="15" w:name="_Toc339462910"/>
      <w:r>
        <w:t>Initial Sketch Designs</w:t>
      </w:r>
      <w:bookmarkEnd w:id="15"/>
    </w:p>
    <w:p w:rsidR="00EC79D9" w:rsidRPr="00EC79D9" w:rsidRDefault="00EC79D9" w:rsidP="00EC79D9">
      <w:pPr>
        <w:pStyle w:val="BodyText"/>
      </w:pPr>
      <w:r>
        <w:t>These are the original sketches that were drawn before the digital versions were made, these demonstrate our design process.</w:t>
      </w:r>
    </w:p>
    <w:p w:rsidR="008F2A4A" w:rsidRDefault="008F2A4A" w:rsidP="008F2A4A">
      <w:pPr>
        <w:pStyle w:val="Heading3"/>
      </w:pPr>
      <w:r>
        <w:t>High Scores</w:t>
      </w:r>
    </w:p>
    <w:p w:rsidR="008F2A4A" w:rsidRDefault="008F2A4A" w:rsidP="008F2A4A">
      <w:pPr>
        <w:pStyle w:val="BodyText"/>
      </w:pPr>
      <w:r>
        <w:rPr>
          <w:noProof/>
          <w:lang w:eastAsia="en-GB"/>
        </w:rPr>
        <w:drawing>
          <wp:inline distT="0" distB="0" distL="0" distR="0" wp14:anchorId="307C5D73" wp14:editId="2E19C5E4">
            <wp:extent cx="2072640" cy="2263140"/>
            <wp:effectExtent l="0" t="0" r="3810" b="3810"/>
            <wp:docPr id="83" name="Picture 83" descr="highsco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highscorev.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2728" cy="2263236"/>
                    </a:xfrm>
                    <a:prstGeom prst="rect">
                      <a:avLst/>
                    </a:prstGeom>
                    <a:noFill/>
                    <a:ln>
                      <a:noFill/>
                    </a:ln>
                  </pic:spPr>
                </pic:pic>
              </a:graphicData>
            </a:graphic>
          </wp:inline>
        </w:drawing>
      </w:r>
    </w:p>
    <w:p w:rsidR="008F2A4A" w:rsidRDefault="008F2A4A" w:rsidP="008F2A4A">
      <w:pPr>
        <w:pStyle w:val="Heading3"/>
      </w:pPr>
      <w:r>
        <w:lastRenderedPageBreak/>
        <w:t>Login Screen</w:t>
      </w:r>
    </w:p>
    <w:p w:rsidR="008F2A4A" w:rsidRDefault="008F2A4A" w:rsidP="008F2A4A">
      <w:pPr>
        <w:pStyle w:val="BodyText"/>
      </w:pPr>
      <w:r>
        <w:rPr>
          <w:noProof/>
          <w:lang w:eastAsia="en-GB"/>
        </w:rPr>
        <w:drawing>
          <wp:inline distT="0" distB="0" distL="0" distR="0" wp14:anchorId="2DC98FC0" wp14:editId="289C7D03">
            <wp:extent cx="2887980" cy="2109527"/>
            <wp:effectExtent l="0" t="0" r="7620" b="5080"/>
            <wp:docPr id="84" name="Picture 84" descr="log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login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0514" cy="2111378"/>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8F2A4A" w:rsidRDefault="008F2A4A" w:rsidP="008F2A4A">
      <w:pPr>
        <w:pStyle w:val="Heading3"/>
      </w:pPr>
      <w:r>
        <w:t>Main Screen</w:t>
      </w:r>
    </w:p>
    <w:p w:rsidR="008F2A4A" w:rsidRDefault="008F2A4A" w:rsidP="008F2A4A">
      <w:pPr>
        <w:pStyle w:val="BodyText"/>
      </w:pPr>
      <w:r>
        <w:rPr>
          <w:noProof/>
          <w:lang w:eastAsia="en-GB"/>
        </w:rPr>
        <w:drawing>
          <wp:inline distT="0" distB="0" distL="0" distR="0" wp14:anchorId="1674A1C7" wp14:editId="136EFFED">
            <wp:extent cx="3505200" cy="2560376"/>
            <wp:effectExtent l="0" t="0" r="0" b="0"/>
            <wp:docPr id="85" name="Picture 85" descr="mainscre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mainscreen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275" cy="2562622"/>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8F2A4A">
      <w:pPr>
        <w:pStyle w:val="Heading1"/>
      </w:pPr>
      <w:bookmarkStart w:id="16" w:name="_Toc339462911"/>
      <w:r>
        <w:lastRenderedPageBreak/>
        <w:t>Gantt chart</w:t>
      </w:r>
      <w:bookmarkEnd w:id="16"/>
    </w:p>
    <w:p w:rsidR="00FA362A" w:rsidRPr="00FA362A" w:rsidRDefault="00FA362A" w:rsidP="00FA362A">
      <w:pPr>
        <w:pStyle w:val="Heading2"/>
        <w:numPr>
          <w:ilvl w:val="0"/>
          <w:numId w:val="0"/>
        </w:numPr>
      </w:pPr>
      <w:r>
        <w:t>Second Semester                                                                        First Semester</w:t>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FA362A" w:rsidP="001A7327">
      <w:pPr>
        <w:pStyle w:val="Heading1"/>
        <w:numPr>
          <w:ilvl w:val="0"/>
          <w:numId w:val="0"/>
        </w:numPr>
      </w:pPr>
      <w:r>
        <w:rPr>
          <w:noProof/>
          <w:lang w:eastAsia="en-GB"/>
        </w:rPr>
        <w:drawing>
          <wp:anchor distT="0" distB="0" distL="114300" distR="114300" simplePos="0" relativeHeight="251664384" behindDoc="0" locked="0" layoutInCell="1" allowOverlap="1" wp14:anchorId="59AF0354" wp14:editId="2A1F8182">
            <wp:simplePos x="0" y="0"/>
            <wp:positionH relativeFrom="column">
              <wp:posOffset>-2651125</wp:posOffset>
            </wp:positionH>
            <wp:positionV relativeFrom="paragraph">
              <wp:posOffset>280035</wp:posOffset>
            </wp:positionV>
            <wp:extent cx="7910830" cy="3006725"/>
            <wp:effectExtent l="0" t="5398" r="8573" b="8572"/>
            <wp:wrapSquare wrapText="bothSides"/>
            <wp:docPr id="4" name="Picture 4" descr="C:\Users\James\AppData\Local\Temp\Rar$DIa0.372\Gantt Char Second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AppData\Local\Temp\Rar$DIa0.372\Gantt Char Second Semester 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91083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Default="000C084D" w:rsidP="001A7327">
      <w:pPr>
        <w:pStyle w:val="BodyText"/>
      </w:pPr>
      <w:r>
        <w:rPr>
          <w:noProof/>
          <w:lang w:eastAsia="en-GB"/>
        </w:rPr>
        <w:drawing>
          <wp:anchor distT="0" distB="0" distL="114300" distR="114300" simplePos="0" relativeHeight="251663360" behindDoc="0" locked="0" layoutInCell="1" allowOverlap="1" wp14:anchorId="79A20C19" wp14:editId="58B71B0F">
            <wp:simplePos x="0" y="0"/>
            <wp:positionH relativeFrom="column">
              <wp:posOffset>-2698750</wp:posOffset>
            </wp:positionH>
            <wp:positionV relativeFrom="paragraph">
              <wp:posOffset>161925</wp:posOffset>
            </wp:positionV>
            <wp:extent cx="8928735" cy="2686685"/>
            <wp:effectExtent l="0" t="3175" r="2540" b="2540"/>
            <wp:wrapSquare wrapText="bothSides"/>
            <wp:docPr id="2" name="Picture 2" descr="C:\Users\James\AppData\Local\Temp\Rar$DIa0.798\Gantt Char First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Rar$DIa0.798\Gantt Char First Semester P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928735"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FA362A" w:rsidRDefault="00FA362A" w:rsidP="00A156BC">
      <w:pPr>
        <w:pStyle w:val="BodyText"/>
      </w:pPr>
    </w:p>
    <w:p w:rsidR="00FA362A" w:rsidRDefault="00FA362A" w:rsidP="00A156BC">
      <w:pPr>
        <w:pStyle w:val="BodyText"/>
      </w:pPr>
    </w:p>
    <w:p w:rsidR="00FA362A" w:rsidRPr="00A156BC" w:rsidRDefault="00FA362A" w:rsidP="00A156BC">
      <w:pPr>
        <w:pStyle w:val="BodyText"/>
      </w:pPr>
    </w:p>
    <w:p w:rsidR="001A7327" w:rsidRDefault="001A7327" w:rsidP="001A7327">
      <w:pPr>
        <w:pStyle w:val="Heading1"/>
      </w:pPr>
      <w:bookmarkStart w:id="17" w:name="_Toc339462912"/>
      <w:r>
        <w:t>Risk Analysis</w:t>
      </w:r>
      <w:bookmarkEnd w:id="17"/>
    </w:p>
    <w:tbl>
      <w:tblPr>
        <w:tblStyle w:val="TableGrid"/>
        <w:tblW w:w="0" w:type="auto"/>
        <w:tblLook w:val="01E0" w:firstRow="1" w:lastRow="1" w:firstColumn="1" w:lastColumn="1" w:noHBand="0" w:noVBand="0"/>
      </w:tblPr>
      <w:tblGrid>
        <w:gridCol w:w="3091"/>
        <w:gridCol w:w="1260"/>
        <w:gridCol w:w="4892"/>
      </w:tblGrid>
      <w:tr w:rsidR="001A7327" w:rsidTr="003F651B">
        <w:tc>
          <w:tcPr>
            <w:tcW w:w="3182" w:type="dxa"/>
            <w:vAlign w:val="center"/>
          </w:tcPr>
          <w:p w:rsidR="001A7327" w:rsidRPr="001234BB" w:rsidRDefault="001A7327" w:rsidP="003F651B">
            <w:pPr>
              <w:jc w:val="center"/>
              <w:rPr>
                <w:b/>
                <w:lang w:val="en-US"/>
              </w:rPr>
            </w:pPr>
            <w:r w:rsidRPr="001234BB">
              <w:rPr>
                <w:b/>
                <w:lang w:val="en-US"/>
              </w:rPr>
              <w:t>Risk</w:t>
            </w:r>
          </w:p>
        </w:tc>
        <w:tc>
          <w:tcPr>
            <w:tcW w:w="1270" w:type="dxa"/>
            <w:vAlign w:val="center"/>
          </w:tcPr>
          <w:p w:rsidR="001A7327" w:rsidRPr="001234BB" w:rsidRDefault="001A7327" w:rsidP="003F651B">
            <w:pPr>
              <w:jc w:val="center"/>
              <w:rPr>
                <w:b/>
                <w:lang w:val="en-US"/>
              </w:rPr>
            </w:pPr>
            <w:r w:rsidRPr="001234BB">
              <w:rPr>
                <w:b/>
                <w:lang w:val="en-US"/>
              </w:rPr>
              <w:t>Possibility</w:t>
            </w:r>
          </w:p>
        </w:tc>
        <w:tc>
          <w:tcPr>
            <w:tcW w:w="5119" w:type="dxa"/>
            <w:vAlign w:val="center"/>
          </w:tcPr>
          <w:p w:rsidR="001A7327" w:rsidRPr="001234BB" w:rsidRDefault="001A7327" w:rsidP="003F651B">
            <w:pPr>
              <w:jc w:val="center"/>
              <w:rPr>
                <w:b/>
                <w:lang w:val="en-US"/>
              </w:rPr>
            </w:pPr>
            <w:r w:rsidRPr="001234BB">
              <w:rPr>
                <w:b/>
                <w:lang w:val="en-US"/>
              </w:rPr>
              <w:t>Solution</w:t>
            </w:r>
          </w:p>
        </w:tc>
      </w:tr>
      <w:tr w:rsidR="001A7327" w:rsidRPr="001234BB" w:rsidTr="003F651B">
        <w:tc>
          <w:tcPr>
            <w:tcW w:w="3182" w:type="dxa"/>
            <w:vAlign w:val="center"/>
          </w:tcPr>
          <w:p w:rsidR="001A7327" w:rsidRPr="001234BB" w:rsidRDefault="001A7327" w:rsidP="003F651B">
            <w:pPr>
              <w:rPr>
                <w:lang w:val="en-US"/>
              </w:rPr>
            </w:pPr>
            <w:r>
              <w:rPr>
                <w:lang w:val="en-US"/>
              </w:rPr>
              <w:t>Illness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We have deputies (more than one person is responsible for each thing)</w:t>
            </w:r>
          </w:p>
        </w:tc>
      </w:tr>
      <w:tr w:rsidR="001A7327" w:rsidRPr="001234BB" w:rsidTr="003F651B">
        <w:tc>
          <w:tcPr>
            <w:tcW w:w="3182" w:type="dxa"/>
            <w:vAlign w:val="center"/>
          </w:tcPr>
          <w:p w:rsidR="001A7327" w:rsidRPr="001234BB" w:rsidRDefault="001A7327" w:rsidP="003F651B">
            <w:pPr>
              <w:rPr>
                <w:lang w:val="en-US"/>
              </w:rPr>
            </w:pPr>
            <w:r>
              <w:rPr>
                <w:lang w:val="en-US"/>
              </w:rPr>
              <w:t>All accidents involving permanent or long absence</w:t>
            </w:r>
          </w:p>
        </w:tc>
        <w:tc>
          <w:tcPr>
            <w:tcW w:w="1270" w:type="dxa"/>
            <w:vAlign w:val="center"/>
          </w:tcPr>
          <w:p w:rsidR="001A7327" w:rsidRPr="001234BB" w:rsidRDefault="001A7327" w:rsidP="003F651B">
            <w:pPr>
              <w:jc w:val="center"/>
              <w:rPr>
                <w:lang w:val="en-US"/>
              </w:rPr>
            </w:pPr>
            <w:r>
              <w:rPr>
                <w:lang w:val="en-US"/>
              </w:rPr>
              <w:t>extra 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Not turning up to a meeting</w:t>
            </w:r>
          </w:p>
        </w:tc>
        <w:tc>
          <w:tcPr>
            <w:tcW w:w="1270" w:type="dxa"/>
            <w:vAlign w:val="center"/>
          </w:tcPr>
          <w:p w:rsidR="001A7327" w:rsidRPr="001234BB" w:rsidRDefault="001A7327" w:rsidP="003F651B">
            <w:pPr>
              <w:jc w:val="center"/>
              <w:rPr>
                <w:lang w:val="en-US"/>
              </w:rPr>
            </w:pPr>
            <w:r>
              <w:rPr>
                <w:lang w:val="en-US"/>
              </w:rPr>
              <w:t>extra high</w:t>
            </w:r>
          </w:p>
        </w:tc>
        <w:tc>
          <w:tcPr>
            <w:tcW w:w="5119" w:type="dxa"/>
            <w:vAlign w:val="center"/>
          </w:tcPr>
          <w:p w:rsidR="001A7327" w:rsidRPr="001234BB" w:rsidRDefault="001A7327" w:rsidP="003F651B">
            <w:pPr>
              <w:rPr>
                <w:lang w:val="en-US"/>
              </w:rPr>
            </w:pPr>
            <w:r>
              <w:rPr>
                <w:lang w:val="en-US"/>
              </w:rPr>
              <w:t>Same as illness + emailing minutes</w:t>
            </w:r>
          </w:p>
        </w:tc>
      </w:tr>
      <w:tr w:rsidR="001A7327" w:rsidRPr="001234BB" w:rsidTr="003F651B">
        <w:tc>
          <w:tcPr>
            <w:tcW w:w="3182" w:type="dxa"/>
            <w:vAlign w:val="center"/>
          </w:tcPr>
          <w:p w:rsidR="001A7327" w:rsidRPr="001234BB" w:rsidRDefault="001A7327" w:rsidP="003F651B">
            <w:pPr>
              <w:rPr>
                <w:lang w:val="en-US"/>
              </w:rPr>
            </w:pPr>
            <w:r>
              <w:rPr>
                <w:lang w:val="en-US"/>
              </w:rPr>
              <w:t>Decided to do nothing</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Intellectual property right problems</w:t>
            </w:r>
          </w:p>
        </w:tc>
        <w:tc>
          <w:tcPr>
            <w:tcW w:w="1270" w:type="dxa"/>
            <w:vAlign w:val="center"/>
          </w:tcPr>
          <w:p w:rsidR="001A7327" w:rsidRPr="001234BB" w:rsidRDefault="001A7327" w:rsidP="003F651B">
            <w:pPr>
              <w:jc w:val="center"/>
              <w:rPr>
                <w:lang w:val="en-US"/>
              </w:rPr>
            </w:pPr>
            <w:r>
              <w:rPr>
                <w:lang w:val="en-US"/>
              </w:rPr>
              <w:t>very low</w:t>
            </w:r>
          </w:p>
        </w:tc>
        <w:tc>
          <w:tcPr>
            <w:tcW w:w="5119" w:type="dxa"/>
            <w:vAlign w:val="center"/>
          </w:tcPr>
          <w:p w:rsidR="001A7327" w:rsidRPr="001234BB" w:rsidRDefault="001A7327" w:rsidP="003F651B">
            <w:pPr>
              <w:rPr>
                <w:lang w:val="en-US"/>
              </w:rPr>
            </w:pPr>
            <w:r>
              <w:rPr>
                <w:lang w:val="en-US"/>
              </w:rPr>
              <w:t>Using only free-for-use property + having links to every free property used</w:t>
            </w:r>
          </w:p>
        </w:tc>
      </w:tr>
      <w:tr w:rsidR="001A7327" w:rsidRPr="001234BB" w:rsidTr="003F651B">
        <w:tc>
          <w:tcPr>
            <w:tcW w:w="3182" w:type="dxa"/>
            <w:vAlign w:val="center"/>
          </w:tcPr>
          <w:p w:rsidR="001A7327" w:rsidRPr="001234BB" w:rsidRDefault="001A7327" w:rsidP="003F651B">
            <w:pPr>
              <w:rPr>
                <w:lang w:val="en-US"/>
              </w:rPr>
            </w:pPr>
            <w:r>
              <w:rPr>
                <w:lang w:val="en-US"/>
              </w:rPr>
              <w:t>More rework than anticipated</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Doing a little more from the start(to prevent from happening) + throwing more people at such task later</w:t>
            </w:r>
          </w:p>
        </w:tc>
      </w:tr>
      <w:tr w:rsidR="001A7327" w:rsidRPr="001234BB" w:rsidTr="003F651B">
        <w:tc>
          <w:tcPr>
            <w:tcW w:w="3182" w:type="dxa"/>
            <w:vAlign w:val="center"/>
          </w:tcPr>
          <w:p w:rsidR="001A7327" w:rsidRPr="001234BB" w:rsidRDefault="001A7327" w:rsidP="003F651B">
            <w:pPr>
              <w:rPr>
                <w:lang w:val="en-US"/>
              </w:rPr>
            </w:pPr>
            <w:r>
              <w:rPr>
                <w:lang w:val="en-US"/>
              </w:rPr>
              <w:t>Somebody steals our idea</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Reporting, showing project history</w:t>
            </w:r>
          </w:p>
        </w:tc>
      </w:tr>
      <w:tr w:rsidR="001A7327" w:rsidRPr="001234BB" w:rsidTr="003F651B">
        <w:tc>
          <w:tcPr>
            <w:tcW w:w="3182" w:type="dxa"/>
            <w:vAlign w:val="center"/>
          </w:tcPr>
          <w:p w:rsidR="001A7327" w:rsidRPr="001234BB" w:rsidRDefault="001A7327" w:rsidP="003F651B">
            <w:pPr>
              <w:rPr>
                <w:lang w:val="en-US"/>
              </w:rPr>
            </w:pPr>
            <w:r>
              <w:rPr>
                <w:lang w:val="en-US"/>
              </w:rPr>
              <w:t>Technical problems on a presentation day</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Having extra equipment ready + using other</w:t>
            </w:r>
          </w:p>
        </w:tc>
      </w:tr>
      <w:tr w:rsidR="001A7327" w:rsidRPr="001234BB" w:rsidTr="003F651B">
        <w:tc>
          <w:tcPr>
            <w:tcW w:w="3182" w:type="dxa"/>
            <w:vAlign w:val="center"/>
          </w:tcPr>
          <w:p w:rsidR="001A7327" w:rsidRPr="001234BB" w:rsidRDefault="001A7327" w:rsidP="003F651B">
            <w:pPr>
              <w:rPr>
                <w:lang w:val="en-US"/>
              </w:rPr>
            </w:pPr>
            <w:r>
              <w:rPr>
                <w:lang w:val="en-US"/>
              </w:rPr>
              <w:t>Loss of data</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Recovery from a repository</w:t>
            </w:r>
          </w:p>
        </w:tc>
      </w:tr>
      <w:tr w:rsidR="001A7327" w:rsidRPr="001234BB" w:rsidTr="003F651B">
        <w:tc>
          <w:tcPr>
            <w:tcW w:w="3182" w:type="dxa"/>
            <w:vAlign w:val="center"/>
          </w:tcPr>
          <w:p w:rsidR="001A7327" w:rsidRPr="001234BB" w:rsidRDefault="001A7327" w:rsidP="003F651B">
            <w:pPr>
              <w:rPr>
                <w:lang w:val="en-US"/>
              </w:rPr>
            </w:pPr>
            <w:r>
              <w:rPr>
                <w:lang w:val="en-US"/>
              </w:rPr>
              <w:t>Sudden change of specification</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Taking actions to apply these changes</w:t>
            </w:r>
          </w:p>
        </w:tc>
      </w:tr>
      <w:tr w:rsidR="001A7327" w:rsidRPr="001234BB" w:rsidTr="003F651B">
        <w:tc>
          <w:tcPr>
            <w:tcW w:w="3182" w:type="dxa"/>
            <w:vAlign w:val="center"/>
          </w:tcPr>
          <w:p w:rsidR="001A7327" w:rsidRPr="001234BB" w:rsidRDefault="001A7327" w:rsidP="003F651B">
            <w:pPr>
              <w:rPr>
                <w:lang w:val="en-US"/>
              </w:rPr>
            </w:pPr>
            <w:r>
              <w:rPr>
                <w:lang w:val="en-US"/>
              </w:rPr>
              <w:t>Misunderstanding of specification</w:t>
            </w:r>
          </w:p>
        </w:tc>
        <w:tc>
          <w:tcPr>
            <w:tcW w:w="1270" w:type="dxa"/>
            <w:vAlign w:val="center"/>
          </w:tcPr>
          <w:p w:rsidR="001A7327" w:rsidRPr="001234BB" w:rsidRDefault="001A7327" w:rsidP="003F651B">
            <w:pPr>
              <w:jc w:val="center"/>
              <w:rPr>
                <w:lang w:val="en-US"/>
              </w:rPr>
            </w:pPr>
            <w:r>
              <w:rPr>
                <w:lang w:val="en-US"/>
              </w:rPr>
              <w:t>mid</w:t>
            </w:r>
          </w:p>
        </w:tc>
        <w:tc>
          <w:tcPr>
            <w:tcW w:w="5119" w:type="dxa"/>
            <w:vAlign w:val="center"/>
          </w:tcPr>
          <w:p w:rsidR="001A7327" w:rsidRPr="001234BB" w:rsidRDefault="001A7327" w:rsidP="003F651B">
            <w:pPr>
              <w:rPr>
                <w:lang w:val="en-US"/>
              </w:rPr>
            </w:pPr>
            <w:r>
              <w:rPr>
                <w:lang w:val="en-US"/>
              </w:rPr>
              <w:t>Multiple persons should read it + re-read it if needed</w:t>
            </w:r>
          </w:p>
        </w:tc>
      </w:tr>
      <w:tr w:rsidR="001A7327" w:rsidRPr="001234BB" w:rsidTr="003F651B">
        <w:tc>
          <w:tcPr>
            <w:tcW w:w="3182" w:type="dxa"/>
            <w:vAlign w:val="center"/>
          </w:tcPr>
          <w:p w:rsidR="001A7327" w:rsidRPr="001234BB" w:rsidRDefault="001A7327" w:rsidP="003F651B">
            <w:pPr>
              <w:rPr>
                <w:lang w:val="en-US"/>
              </w:rPr>
            </w:pPr>
          </w:p>
        </w:tc>
        <w:tc>
          <w:tcPr>
            <w:tcW w:w="1270" w:type="dxa"/>
            <w:vAlign w:val="center"/>
          </w:tcPr>
          <w:p w:rsidR="001A7327" w:rsidRPr="001234BB" w:rsidRDefault="001A7327" w:rsidP="003F651B">
            <w:pPr>
              <w:jc w:val="center"/>
              <w:rPr>
                <w:lang w:val="en-US"/>
              </w:rPr>
            </w:pP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Not working or incorrectly working buttons/links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Testing every button and link before “release” + applying fixes</w:t>
            </w:r>
          </w:p>
        </w:tc>
      </w:tr>
      <w:tr w:rsidR="001A7327" w:rsidRPr="001234BB" w:rsidTr="003F651B">
        <w:tc>
          <w:tcPr>
            <w:tcW w:w="3182" w:type="dxa"/>
            <w:vAlign w:val="center"/>
          </w:tcPr>
          <w:p w:rsidR="001A7327" w:rsidRPr="001234BB" w:rsidRDefault="001A7327" w:rsidP="003F651B">
            <w:pPr>
              <w:rPr>
                <w:lang w:val="en-US"/>
              </w:rPr>
            </w:pPr>
            <w:r>
              <w:rPr>
                <w:lang w:val="en-US"/>
              </w:rPr>
              <w:t>Incorrect attribute calculation (health, strength...)</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Unit testing</w:t>
            </w:r>
          </w:p>
        </w:tc>
      </w:tr>
      <w:tr w:rsidR="001A7327" w:rsidRPr="001234BB" w:rsidTr="003F651B">
        <w:tc>
          <w:tcPr>
            <w:tcW w:w="3182" w:type="dxa"/>
            <w:vAlign w:val="center"/>
          </w:tcPr>
          <w:p w:rsidR="001A7327" w:rsidRPr="001234BB" w:rsidRDefault="001A7327" w:rsidP="003F651B">
            <w:pPr>
              <w:rPr>
                <w:lang w:val="en-US"/>
              </w:rPr>
            </w:pPr>
            <w:r>
              <w:rPr>
                <w:lang w:val="en-US"/>
              </w:rPr>
              <w:t>Disallowed characters in names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Server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Using correct ones from the start + limiting user input to those that are allowed</w:t>
            </w:r>
          </w:p>
        </w:tc>
      </w:tr>
      <w:tr w:rsidR="001A7327" w:rsidRPr="001234BB" w:rsidTr="003F651B">
        <w:tc>
          <w:tcPr>
            <w:tcW w:w="3182" w:type="dxa"/>
            <w:vAlign w:val="center"/>
          </w:tcPr>
          <w:p w:rsidR="001A7327" w:rsidRDefault="001A7327" w:rsidP="003F651B">
            <w:pPr>
              <w:rPr>
                <w:lang w:val="en-US"/>
              </w:rPr>
            </w:pPr>
            <w:r>
              <w:rPr>
                <w:lang w:val="en-US"/>
              </w:rPr>
              <w:t>Client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Checking the connection and compatibility</w:t>
            </w:r>
          </w:p>
        </w:tc>
      </w:tr>
      <w:tr w:rsidR="001A7327" w:rsidRPr="001234BB" w:rsidTr="003F651B">
        <w:tc>
          <w:tcPr>
            <w:tcW w:w="3182" w:type="dxa"/>
            <w:vAlign w:val="center"/>
          </w:tcPr>
          <w:p w:rsidR="001A7327" w:rsidRPr="00B26E38" w:rsidRDefault="001A7327" w:rsidP="003F651B">
            <w:pPr>
              <w:rPr>
                <w:lang w:val="en-US"/>
              </w:rPr>
            </w:pPr>
            <w:r>
              <w:rPr>
                <w:lang w:val="en-US"/>
              </w:rPr>
              <w:t xml:space="preserve">Time difference / </w:t>
            </w:r>
            <w:r w:rsidRPr="00B26E38">
              <w:rPr>
                <w:lang w:val="en-US"/>
              </w:rPr>
              <w:t>synchroniz</w:t>
            </w:r>
            <w:r>
              <w:rPr>
                <w:lang w:val="en-US"/>
              </w:rPr>
              <w:t>ation problems</w:t>
            </w:r>
          </w:p>
        </w:tc>
        <w:tc>
          <w:tcPr>
            <w:tcW w:w="1270" w:type="dxa"/>
            <w:vAlign w:val="center"/>
          </w:tcPr>
          <w:p w:rsidR="001A7327" w:rsidRPr="001234BB" w:rsidRDefault="00EC79D9" w:rsidP="003F651B">
            <w:pPr>
              <w:jc w:val="center"/>
              <w:rPr>
                <w:lang w:val="en-US"/>
              </w:rPr>
            </w:pPr>
            <w:r>
              <w:rPr>
                <w:lang w:val="en-US"/>
              </w:rPr>
              <w:t>Very low</w:t>
            </w:r>
          </w:p>
        </w:tc>
        <w:tc>
          <w:tcPr>
            <w:tcW w:w="5119" w:type="dxa"/>
            <w:vAlign w:val="center"/>
          </w:tcPr>
          <w:p w:rsidR="001A7327" w:rsidRPr="001234BB" w:rsidRDefault="00EC79D9" w:rsidP="003F651B">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8" w:name="_Toc339462913"/>
      <w:r w:rsidRPr="009535D8">
        <w:rPr>
          <w:rFonts w:ascii="Times New Roman" w:hAnsi="Times New Roman"/>
          <w:sz w:val="20"/>
        </w:rPr>
        <w:t>RE</w:t>
      </w:r>
      <w:r w:rsidR="00A44A71" w:rsidRPr="009535D8">
        <w:rPr>
          <w:rFonts w:ascii="Times New Roman" w:hAnsi="Times New Roman"/>
          <w:sz w:val="20"/>
        </w:rPr>
        <w:t>FERENCES</w:t>
      </w:r>
      <w:bookmarkEnd w:id="18"/>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 Monster Mash Game 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proofErr w:type="spellStart"/>
      <w:r w:rsidRPr="009535D8">
        <w:rPr>
          <w:lang w:eastAsia="en-GB"/>
        </w:rPr>
        <w:t>Config</w:t>
      </w:r>
      <w:proofErr w:type="spellEnd"/>
      <w:r w:rsidRPr="009535D8">
        <w:rPr>
          <w:lang w:eastAsia="en-GB"/>
        </w:rPr>
        <w:t xml:space="preserve">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proofErr w:type="spellStart"/>
      <w:r w:rsidRPr="009535D8">
        <w:rPr>
          <w:b/>
        </w:rPr>
        <w:t>Stock.XCHNG</w:t>
      </w:r>
      <w:proofErr w:type="spellEnd"/>
      <w:r w:rsidR="009535D8" w:rsidRPr="009535D8">
        <w:rPr>
          <w:b/>
        </w:rPr>
        <w:t xml:space="preserve">  </w:t>
      </w:r>
      <w:r w:rsidRPr="009535D8">
        <w:t xml:space="preserve"> </w:t>
      </w:r>
      <w:hyperlink r:id="rId25"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"Bright" Icon set by Min Tran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19" w:name="_Toc339462914"/>
      <w:r>
        <w:lastRenderedPageBreak/>
        <w:t>DOCUMENT HISTORY</w:t>
      </w:r>
      <w:bookmarkEnd w:id="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BE4062"/>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BE4062"/>
        </w:tc>
        <w:tc>
          <w:tcPr>
            <w:tcW w:w="1193" w:type="dxa"/>
          </w:tcPr>
          <w:p w:rsidR="0009188B" w:rsidRDefault="00A156BC">
            <w:r>
              <w:t>31/10/2012</w:t>
            </w:r>
          </w:p>
        </w:tc>
        <w:tc>
          <w:tcPr>
            <w:tcW w:w="3969" w:type="dxa"/>
          </w:tcPr>
          <w:p w:rsidR="0009188B" w:rsidRDefault="00A156BC">
            <w:r>
              <w:t xml:space="preserve">Overview elements added, uses-case updated, design images updated and </w:t>
            </w:r>
            <w:proofErr w:type="gramStart"/>
            <w:r>
              <w:t>descriptions added, Risk Analysis Chart updated</w:t>
            </w:r>
            <w:proofErr w:type="gramEnd"/>
            <w:r>
              <w:t>.</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74644B">
            <w:r>
              <w:t>1.0</w:t>
            </w:r>
          </w:p>
        </w:tc>
        <w:tc>
          <w:tcPr>
            <w:tcW w:w="1008" w:type="dxa"/>
          </w:tcPr>
          <w:p w:rsidR="0009188B" w:rsidRDefault="00BE4062"/>
        </w:tc>
        <w:tc>
          <w:tcPr>
            <w:tcW w:w="1193" w:type="dxa"/>
          </w:tcPr>
          <w:p w:rsidR="0009188B" w:rsidRDefault="0074644B">
            <w:r>
              <w:t>01/11/2012</w:t>
            </w:r>
          </w:p>
        </w:tc>
        <w:tc>
          <w:tcPr>
            <w:tcW w:w="3969" w:type="dxa"/>
          </w:tcPr>
          <w:p w:rsidR="0009188B" w:rsidRDefault="0074644B">
            <w:r>
              <w:t>Inclusion of Gantt Chart and update to release version</w:t>
            </w:r>
          </w:p>
        </w:tc>
        <w:tc>
          <w:tcPr>
            <w:tcW w:w="1318" w:type="dxa"/>
          </w:tcPr>
          <w:p w:rsidR="0009188B" w:rsidRDefault="0074644B">
            <w:r>
              <w:t>James Upshall</w:t>
            </w:r>
          </w:p>
          <w:p w:rsidR="0074644B" w:rsidRDefault="0074644B">
            <w:r>
              <w:t>(jau1)</w:t>
            </w:r>
          </w:p>
        </w:tc>
      </w:tr>
      <w:tr w:rsidR="0009188B" w:rsidTr="008904EC">
        <w:trPr>
          <w:jc w:val="center"/>
        </w:trPr>
        <w:tc>
          <w:tcPr>
            <w:tcW w:w="864" w:type="dxa"/>
          </w:tcPr>
          <w:p w:rsidR="0009188B" w:rsidRDefault="00BE4062"/>
        </w:tc>
        <w:tc>
          <w:tcPr>
            <w:tcW w:w="1008" w:type="dxa"/>
          </w:tcPr>
          <w:p w:rsidR="0009188B" w:rsidRDefault="00BE4062"/>
        </w:tc>
        <w:tc>
          <w:tcPr>
            <w:tcW w:w="1193" w:type="dxa"/>
          </w:tcPr>
          <w:p w:rsidR="0009188B" w:rsidRDefault="00BE4062"/>
        </w:tc>
        <w:tc>
          <w:tcPr>
            <w:tcW w:w="3969" w:type="dxa"/>
          </w:tcPr>
          <w:p w:rsidR="0009188B" w:rsidRDefault="00BE4062"/>
        </w:tc>
        <w:tc>
          <w:tcPr>
            <w:tcW w:w="1318" w:type="dxa"/>
          </w:tcPr>
          <w:p w:rsidR="0009188B" w:rsidRDefault="00BE4062"/>
        </w:tc>
      </w:tr>
      <w:tr w:rsidR="0009188B" w:rsidTr="008904EC">
        <w:trPr>
          <w:jc w:val="center"/>
        </w:trPr>
        <w:tc>
          <w:tcPr>
            <w:tcW w:w="864" w:type="dxa"/>
          </w:tcPr>
          <w:p w:rsidR="0009188B" w:rsidRDefault="00BE4062"/>
        </w:tc>
        <w:tc>
          <w:tcPr>
            <w:tcW w:w="1008" w:type="dxa"/>
          </w:tcPr>
          <w:p w:rsidR="0009188B" w:rsidRDefault="00BE4062"/>
        </w:tc>
        <w:tc>
          <w:tcPr>
            <w:tcW w:w="1193" w:type="dxa"/>
          </w:tcPr>
          <w:p w:rsidR="0009188B" w:rsidRDefault="00BE4062"/>
        </w:tc>
        <w:tc>
          <w:tcPr>
            <w:tcW w:w="3969" w:type="dxa"/>
          </w:tcPr>
          <w:p w:rsidR="0009188B" w:rsidRDefault="00BE4062"/>
        </w:tc>
        <w:tc>
          <w:tcPr>
            <w:tcW w:w="1318" w:type="dxa"/>
          </w:tcPr>
          <w:p w:rsidR="0009188B" w:rsidRDefault="00BE4062"/>
        </w:tc>
      </w:tr>
      <w:tr w:rsidR="0009188B" w:rsidTr="008904EC">
        <w:trPr>
          <w:jc w:val="center"/>
        </w:trPr>
        <w:tc>
          <w:tcPr>
            <w:tcW w:w="864" w:type="dxa"/>
          </w:tcPr>
          <w:p w:rsidR="0009188B" w:rsidRDefault="00BE4062"/>
        </w:tc>
        <w:tc>
          <w:tcPr>
            <w:tcW w:w="1008" w:type="dxa"/>
          </w:tcPr>
          <w:p w:rsidR="0009188B" w:rsidRDefault="00BE4062"/>
        </w:tc>
        <w:tc>
          <w:tcPr>
            <w:tcW w:w="1193" w:type="dxa"/>
          </w:tcPr>
          <w:p w:rsidR="0009188B" w:rsidRDefault="00BE4062"/>
        </w:tc>
        <w:tc>
          <w:tcPr>
            <w:tcW w:w="3969" w:type="dxa"/>
          </w:tcPr>
          <w:p w:rsidR="0009188B" w:rsidRDefault="00BE4062"/>
        </w:tc>
        <w:tc>
          <w:tcPr>
            <w:tcW w:w="1318" w:type="dxa"/>
          </w:tcPr>
          <w:p w:rsidR="0009188B" w:rsidRDefault="00BE4062"/>
        </w:tc>
      </w:tr>
      <w:tr w:rsidR="0009188B" w:rsidTr="008904EC">
        <w:trPr>
          <w:jc w:val="center"/>
        </w:trPr>
        <w:tc>
          <w:tcPr>
            <w:tcW w:w="864" w:type="dxa"/>
          </w:tcPr>
          <w:p w:rsidR="0009188B" w:rsidRDefault="00BE4062"/>
        </w:tc>
        <w:tc>
          <w:tcPr>
            <w:tcW w:w="1008" w:type="dxa"/>
          </w:tcPr>
          <w:p w:rsidR="0009188B" w:rsidRDefault="00BE4062"/>
        </w:tc>
        <w:tc>
          <w:tcPr>
            <w:tcW w:w="1193" w:type="dxa"/>
          </w:tcPr>
          <w:p w:rsidR="0009188B" w:rsidRDefault="00BE4062"/>
        </w:tc>
        <w:tc>
          <w:tcPr>
            <w:tcW w:w="3969" w:type="dxa"/>
          </w:tcPr>
          <w:p w:rsidR="0009188B" w:rsidRDefault="00BE4062"/>
        </w:tc>
        <w:tc>
          <w:tcPr>
            <w:tcW w:w="1318" w:type="dxa"/>
          </w:tcPr>
          <w:p w:rsidR="0009188B" w:rsidRDefault="00BE4062"/>
        </w:tc>
      </w:tr>
      <w:tr w:rsidR="0009188B" w:rsidTr="008904EC">
        <w:trPr>
          <w:jc w:val="center"/>
        </w:trPr>
        <w:tc>
          <w:tcPr>
            <w:tcW w:w="864" w:type="dxa"/>
          </w:tcPr>
          <w:p w:rsidR="0009188B" w:rsidRDefault="00BE4062"/>
        </w:tc>
        <w:tc>
          <w:tcPr>
            <w:tcW w:w="1008" w:type="dxa"/>
          </w:tcPr>
          <w:p w:rsidR="0009188B" w:rsidRDefault="00BE4062"/>
        </w:tc>
        <w:tc>
          <w:tcPr>
            <w:tcW w:w="1193" w:type="dxa"/>
          </w:tcPr>
          <w:p w:rsidR="0009188B" w:rsidRDefault="00BE4062"/>
        </w:tc>
        <w:tc>
          <w:tcPr>
            <w:tcW w:w="3969" w:type="dxa"/>
          </w:tcPr>
          <w:p w:rsidR="0009188B" w:rsidRDefault="00BE4062"/>
        </w:tc>
        <w:tc>
          <w:tcPr>
            <w:tcW w:w="1318" w:type="dxa"/>
          </w:tcPr>
          <w:p w:rsidR="0009188B" w:rsidRDefault="00BE4062"/>
        </w:tc>
      </w:tr>
      <w:tr w:rsidR="0009188B" w:rsidTr="008904EC">
        <w:trPr>
          <w:jc w:val="center"/>
        </w:trPr>
        <w:tc>
          <w:tcPr>
            <w:tcW w:w="864" w:type="dxa"/>
          </w:tcPr>
          <w:p w:rsidR="0009188B" w:rsidRDefault="00BE4062"/>
        </w:tc>
        <w:tc>
          <w:tcPr>
            <w:tcW w:w="1008" w:type="dxa"/>
          </w:tcPr>
          <w:p w:rsidR="0009188B" w:rsidRDefault="00BE4062"/>
        </w:tc>
        <w:tc>
          <w:tcPr>
            <w:tcW w:w="1193" w:type="dxa"/>
          </w:tcPr>
          <w:p w:rsidR="0009188B" w:rsidRDefault="00BE4062"/>
        </w:tc>
        <w:tc>
          <w:tcPr>
            <w:tcW w:w="3969" w:type="dxa"/>
          </w:tcPr>
          <w:p w:rsidR="0009188B" w:rsidRDefault="00BE4062"/>
        </w:tc>
        <w:tc>
          <w:tcPr>
            <w:tcW w:w="1318" w:type="dxa"/>
          </w:tcPr>
          <w:p w:rsidR="0009188B" w:rsidRDefault="00BE4062"/>
        </w:tc>
      </w:tr>
    </w:tbl>
    <w:p w:rsidR="00D7147C" w:rsidRDefault="00D7147C" w:rsidP="00E563D9">
      <w:pPr>
        <w:pStyle w:val="BodyText"/>
      </w:pPr>
    </w:p>
    <w:sectPr w:rsidR="00D7147C" w:rsidSect="00573F2E">
      <w:headerReference w:type="default" r:id="rId26"/>
      <w:footerReference w:type="default" r:id="rId27"/>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062" w:rsidRDefault="00BE4062">
      <w:r>
        <w:separator/>
      </w:r>
    </w:p>
  </w:endnote>
  <w:endnote w:type="continuationSeparator" w:id="0">
    <w:p w:rsidR="00BE4062" w:rsidRDefault="00BE4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410754">
      <w:rPr>
        <w:rStyle w:val="PageNumber"/>
        <w:noProof/>
      </w:rPr>
      <w:t>16</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410754">
      <w:rPr>
        <w:rStyle w:val="PageNumber"/>
        <w:noProof/>
      </w:rPr>
      <w:t>16</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062" w:rsidRDefault="00BE4062">
      <w:r>
        <w:separator/>
      </w:r>
    </w:p>
  </w:footnote>
  <w:footnote w:type="continuationSeparator" w:id="0">
    <w:p w:rsidR="00BE4062" w:rsidRDefault="00BE40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BE4062">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74644B">
          <w:t>1.0</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C084D"/>
    <w:rsid w:val="000D4E75"/>
    <w:rsid w:val="000F7738"/>
    <w:rsid w:val="001711E8"/>
    <w:rsid w:val="001714DB"/>
    <w:rsid w:val="00177A99"/>
    <w:rsid w:val="001A7327"/>
    <w:rsid w:val="001B226E"/>
    <w:rsid w:val="001C59C0"/>
    <w:rsid w:val="001E22BF"/>
    <w:rsid w:val="001E5E30"/>
    <w:rsid w:val="001F1F65"/>
    <w:rsid w:val="001F5425"/>
    <w:rsid w:val="002079C9"/>
    <w:rsid w:val="002E07E5"/>
    <w:rsid w:val="003064A6"/>
    <w:rsid w:val="003309A1"/>
    <w:rsid w:val="00342CE6"/>
    <w:rsid w:val="00386278"/>
    <w:rsid w:val="003C3039"/>
    <w:rsid w:val="00410754"/>
    <w:rsid w:val="00414B98"/>
    <w:rsid w:val="004375B0"/>
    <w:rsid w:val="0046750A"/>
    <w:rsid w:val="0047267A"/>
    <w:rsid w:val="00495754"/>
    <w:rsid w:val="004B2F56"/>
    <w:rsid w:val="004F1186"/>
    <w:rsid w:val="004F159E"/>
    <w:rsid w:val="004F2D26"/>
    <w:rsid w:val="00504AA6"/>
    <w:rsid w:val="00506697"/>
    <w:rsid w:val="005245AB"/>
    <w:rsid w:val="00546FD3"/>
    <w:rsid w:val="0056640A"/>
    <w:rsid w:val="00570A64"/>
    <w:rsid w:val="00573F2E"/>
    <w:rsid w:val="00574FD4"/>
    <w:rsid w:val="0059005A"/>
    <w:rsid w:val="00593CF5"/>
    <w:rsid w:val="005C5FF3"/>
    <w:rsid w:val="005C6700"/>
    <w:rsid w:val="005D12B1"/>
    <w:rsid w:val="005D4CDB"/>
    <w:rsid w:val="005E7EA8"/>
    <w:rsid w:val="006678BB"/>
    <w:rsid w:val="006678E7"/>
    <w:rsid w:val="006A16AC"/>
    <w:rsid w:val="006C70A8"/>
    <w:rsid w:val="006E2359"/>
    <w:rsid w:val="006E6158"/>
    <w:rsid w:val="00735F60"/>
    <w:rsid w:val="0074644B"/>
    <w:rsid w:val="00757A14"/>
    <w:rsid w:val="007D24BC"/>
    <w:rsid w:val="00853D86"/>
    <w:rsid w:val="00854164"/>
    <w:rsid w:val="008904EC"/>
    <w:rsid w:val="008F2A4A"/>
    <w:rsid w:val="009535D8"/>
    <w:rsid w:val="00994D52"/>
    <w:rsid w:val="009A7185"/>
    <w:rsid w:val="009D12AB"/>
    <w:rsid w:val="009D7304"/>
    <w:rsid w:val="009E62F2"/>
    <w:rsid w:val="00A156BC"/>
    <w:rsid w:val="00A24477"/>
    <w:rsid w:val="00A44A71"/>
    <w:rsid w:val="00A7483E"/>
    <w:rsid w:val="00AA02C8"/>
    <w:rsid w:val="00AA269F"/>
    <w:rsid w:val="00AA53A0"/>
    <w:rsid w:val="00AE1293"/>
    <w:rsid w:val="00AE1CE4"/>
    <w:rsid w:val="00AE292A"/>
    <w:rsid w:val="00B0738E"/>
    <w:rsid w:val="00B173DD"/>
    <w:rsid w:val="00B30EDD"/>
    <w:rsid w:val="00B614E0"/>
    <w:rsid w:val="00BA41FE"/>
    <w:rsid w:val="00BE4062"/>
    <w:rsid w:val="00C34D6B"/>
    <w:rsid w:val="00C8782F"/>
    <w:rsid w:val="00CA50B8"/>
    <w:rsid w:val="00D32042"/>
    <w:rsid w:val="00D47894"/>
    <w:rsid w:val="00D7147C"/>
    <w:rsid w:val="00D725AB"/>
    <w:rsid w:val="00D76EBB"/>
    <w:rsid w:val="00DA5F07"/>
    <w:rsid w:val="00DF7780"/>
    <w:rsid w:val="00E32167"/>
    <w:rsid w:val="00E563D9"/>
    <w:rsid w:val="00E742E7"/>
    <w:rsid w:val="00E84DD8"/>
    <w:rsid w:val="00EC79D9"/>
    <w:rsid w:val="00F05FE0"/>
    <w:rsid w:val="00F4480B"/>
    <w:rsid w:val="00F64A04"/>
    <w:rsid w:val="00FA362A"/>
    <w:rsid w:val="00FA3DC2"/>
    <w:rsid w:val="00FB53C4"/>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xc.h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2301DB"/>
    <w:rsid w:val="00304B49"/>
    <w:rsid w:val="0034362B"/>
    <w:rsid w:val="00735CA1"/>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1</TotalTime>
  <Pages>16</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14031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1.0</cp:keywords>
  <cp:lastModifiedBy>James</cp:lastModifiedBy>
  <cp:revision>3</cp:revision>
  <dcterms:created xsi:type="dcterms:W3CDTF">2012-11-01T12:28:00Z</dcterms:created>
  <dcterms:modified xsi:type="dcterms:W3CDTF">2012-11-01T20:55:00Z</dcterms:modified>
  <cp:category>SE_N66_xxx_xx</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
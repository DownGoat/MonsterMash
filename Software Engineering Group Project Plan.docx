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Style w:val="BodyTextChar"/>
        </w:rPr>
        <w:alias w:val="Title"/>
        <w:id w:val="473469232"/>
        <w:placeholder>
          <w:docPart w:val="B113CEAAEDB24120BA07DD6FF0ACC61E"/>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09188B" w:rsidRDefault="005245AB" w:rsidP="0047267A">
          <w:pPr>
            <w:pStyle w:val="Title"/>
          </w:pPr>
          <w:r w:rsidRPr="0047267A">
            <w:rPr>
              <w:rStyle w:val="BodyTextChar"/>
            </w:rPr>
            <w:t>Software Engineering Group Project</w:t>
          </w:r>
        </w:p>
      </w:sdtContent>
    </w:sdt>
    <w:sdt>
      <w:sdtPr>
        <w:alias w:val="Subject"/>
        <w:id w:val="473469265"/>
        <w:placeholder>
          <w:docPart w:val="E73920DE899E4683B4A0E49FCD8859FA"/>
        </w:placeholder>
        <w:dataBinding w:prefixMappings="xmlns:ns0='http://purl.org/dc/elements/1.1/' xmlns:ns1='http://schemas.openxmlformats.org/package/2006/metadata/core-properties' " w:xpath="/ns1:coreProperties[1]/ns0:subject[1]" w:storeItemID="{6C3C8BC8-F283-45AE-878A-BAB7291924A1}"/>
        <w:text/>
      </w:sdtPr>
      <w:sdtEndPr/>
      <w:sdtContent>
        <w:p w:rsidR="009A7185" w:rsidRPr="009A7185" w:rsidRDefault="007D24BC" w:rsidP="0047267A">
          <w:pPr>
            <w:pStyle w:val="Subtitle"/>
          </w:pPr>
          <w:r>
            <w:t>Project Plan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7D24BC">
              <w:t>s</w:t>
            </w:r>
            <w:r w:rsidRPr="0003694C">
              <w:t>:</w:t>
            </w:r>
          </w:p>
        </w:tc>
        <w:tc>
          <w:tcPr>
            <w:tcW w:w="4355" w:type="dxa"/>
          </w:tcPr>
          <w:p w:rsidR="0003694C" w:rsidRPr="0003694C" w:rsidRDefault="001F1F65" w:rsidP="00735F60">
            <w:sdt>
              <w:sdtPr>
                <w:alias w:val="Author"/>
                <w:id w:val="473469229"/>
                <w:placeholder>
                  <w:docPart w:val="003B3912429D45F1801423062D8C5830"/>
                </w:placeholder>
                <w:dataBinding w:prefixMappings="xmlns:ns0='http://purl.org/dc/elements/1.1/' xmlns:ns1='http://schemas.openxmlformats.org/package/2006/metadata/core-properties' " w:xpath="/ns1:coreProperties[1]/ns0:creator[1]" w:storeItemID="{6C3C8BC8-F283-45AE-878A-BAB7291924A1}"/>
                <w:text/>
              </w:sdtPr>
              <w:sdtEndPr/>
              <w:sdtContent>
                <w:r w:rsidR="00735F60">
                  <w:t>Group 12</w:t>
                </w:r>
              </w:sdtContent>
            </w:sdt>
          </w:p>
        </w:tc>
      </w:tr>
      <w:tr w:rsidR="0003694C" w:rsidRPr="0003694C" w:rsidTr="009D12AB">
        <w:tc>
          <w:tcPr>
            <w:tcW w:w="1276" w:type="dxa"/>
          </w:tcPr>
          <w:p w:rsidR="0003694C" w:rsidRPr="0003694C" w:rsidRDefault="0003694C" w:rsidP="0007255E">
            <w:r w:rsidRPr="0003694C">
              <w:t>Config Ref:</w:t>
            </w:r>
          </w:p>
        </w:tc>
        <w:tc>
          <w:tcPr>
            <w:tcW w:w="4355" w:type="dxa"/>
          </w:tcPr>
          <w:p w:rsidR="0003694C" w:rsidRPr="0003694C" w:rsidRDefault="00DF7780" w:rsidP="00570A64">
            <w:r>
              <w:t>SE_G12_PP</w:t>
            </w:r>
          </w:p>
        </w:tc>
      </w:tr>
      <w:tr w:rsidR="0003694C" w:rsidRPr="0003694C" w:rsidTr="009D12AB">
        <w:tc>
          <w:tcPr>
            <w:tcW w:w="1276" w:type="dxa"/>
          </w:tcPr>
          <w:p w:rsidR="0003694C" w:rsidRPr="0003694C" w:rsidRDefault="0003694C" w:rsidP="0007255E">
            <w:r w:rsidRPr="0003694C">
              <w:t>Date:</w:t>
            </w:r>
          </w:p>
        </w:tc>
        <w:tc>
          <w:tcPr>
            <w:tcW w:w="4355" w:type="dxa"/>
          </w:tcPr>
          <w:p w:rsidR="0003694C" w:rsidRPr="0003694C" w:rsidRDefault="007D24BC" w:rsidP="0007255E">
            <w:r>
              <w:t>30-10-20112</w:t>
            </w:r>
          </w:p>
        </w:tc>
      </w:tr>
      <w:tr w:rsidR="0003694C" w:rsidRPr="0003694C" w:rsidTr="009D12AB">
        <w:tc>
          <w:tcPr>
            <w:tcW w:w="1276" w:type="dxa"/>
          </w:tcPr>
          <w:p w:rsidR="0003694C" w:rsidRPr="0003694C" w:rsidRDefault="0003694C" w:rsidP="0007255E">
            <w:r w:rsidRPr="0003694C">
              <w:t>Version:</w:t>
            </w:r>
          </w:p>
        </w:tc>
        <w:tc>
          <w:tcPr>
            <w:tcW w:w="4355" w:type="dxa"/>
          </w:tcPr>
          <w:p w:rsidR="0003694C" w:rsidRPr="0003694C" w:rsidRDefault="001F1F65" w:rsidP="00504AA6">
            <w:sdt>
              <w:sdtPr>
                <w:alias w:val="Keywords"/>
                <w:id w:val="473469293"/>
                <w:placeholder>
                  <w:docPart w:val="1818CF677883439CA7AEDE6A3A4E9756"/>
                </w:placeholder>
                <w:dataBinding w:prefixMappings="xmlns:ns0='http://purl.org/dc/elements/1.1/' xmlns:ns1='http://schemas.openxmlformats.org/package/2006/metadata/core-properties' " w:xpath="/ns1:coreProperties[1]/ns1:keywords[1]" w:storeItemID="{6C3C8BC8-F283-45AE-878A-BAB7291924A1}"/>
                <w:text/>
              </w:sdtPr>
              <w:sdtEndPr/>
              <w:sdtContent>
                <w:r w:rsidR="0074644B">
                  <w:t>1.0</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07255E">
            <w:r w:rsidRPr="0003694C">
              <w:t>Status:</w:t>
            </w:r>
          </w:p>
        </w:tc>
        <w:tc>
          <w:tcPr>
            <w:tcW w:w="4355" w:type="dxa"/>
          </w:tcPr>
          <w:p w:rsidR="0003694C" w:rsidRPr="0003694C" w:rsidRDefault="001F1F65" w:rsidP="009A7185">
            <w:sdt>
              <w:sdtPr>
                <w:alias w:val="Status"/>
                <w:id w:val="473469228"/>
                <w:placeholder>
                  <w:docPart w:val="DC983F5CF8704E72BB8FAE6CF1F2EF6C"/>
                </w:placeholder>
                <w:dataBinding w:prefixMappings="xmlns:ns0='http://purl.org/dc/elements/1.1/' xmlns:ns1='http://schemas.openxmlformats.org/package/2006/metadata/core-properties' " w:xpath="/ns1:coreProperties[1]/ns1:contentStatus[1]" w:storeItemID="{6C3C8BC8-F283-45AE-878A-BAB7291924A1}"/>
                <w:text/>
              </w:sdtPr>
              <w:sdtEndPr/>
              <w:sdtContent>
                <w:r w:rsidR="0074644B">
                  <w:t>Release</w:t>
                </w:r>
              </w:sdtContent>
            </w:sdt>
          </w:p>
        </w:tc>
      </w:tr>
    </w:tbl>
    <w:p w:rsidR="00573F2E" w:rsidRDefault="006678BB" w:rsidP="00506697">
      <w:pPr>
        <w:rPr>
          <w:kern w:val="28"/>
        </w:rPr>
      </w:pPr>
      <w:r>
        <w:rPr>
          <w:noProof/>
          <w:lang w:eastAsia="en-GB"/>
        </w:rPr>
        <mc:AlternateContent>
          <mc:Choice Requires="wps">
            <w:drawing>
              <wp:anchor distT="0" distB="0" distL="114300" distR="114300" simplePos="0" relativeHeight="251660288" behindDoc="0" locked="0" layoutInCell="1" allowOverlap="1">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7A99" w:rsidRPr="00177A99" w:rsidRDefault="00177A99" w:rsidP="00177A99">
                            <w:r w:rsidRPr="00177A99">
                              <w:t>Department of Computer Science</w:t>
                            </w:r>
                          </w:p>
                          <w:p w:rsidR="00177A99" w:rsidRPr="00177A99" w:rsidRDefault="00177A99" w:rsidP="00177A99">
                            <w:r w:rsidRPr="00177A99">
                              <w:t>Aberystwyth University</w:t>
                            </w:r>
                          </w:p>
                          <w:p w:rsidR="00177A99" w:rsidRPr="00177A99" w:rsidRDefault="00177A99" w:rsidP="00177A99">
                            <w:r w:rsidRPr="00177A99">
                              <w:t>Aberystwyth</w:t>
                            </w:r>
                          </w:p>
                          <w:p w:rsidR="00177A99" w:rsidRPr="00177A99" w:rsidRDefault="00177A99" w:rsidP="00177A99">
                            <w:r w:rsidRPr="00177A99">
                              <w:t>Ceredigion</w:t>
                            </w:r>
                          </w:p>
                          <w:p w:rsidR="00177A99" w:rsidRPr="00177A99" w:rsidRDefault="00177A99" w:rsidP="00177A99">
                            <w:r w:rsidRPr="00177A99">
                              <w:t>SY23 3DB</w:t>
                            </w:r>
                          </w:p>
                          <w:p w:rsidR="00177A99" w:rsidRDefault="00177A99">
                            <w:r w:rsidRPr="00177A99">
                              <w:t>Copyrig</w:t>
                            </w:r>
                            <w:r w:rsidR="009535D8">
                              <w:t>ht © Aberystwyth University 2012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177A99" w:rsidRPr="00177A99" w:rsidRDefault="00177A99" w:rsidP="00177A99">
                      <w:r w:rsidRPr="00177A99">
                        <w:t>Department of Computer Science</w:t>
                      </w:r>
                    </w:p>
                    <w:p w:rsidR="00177A99" w:rsidRPr="00177A99" w:rsidRDefault="00177A99" w:rsidP="00177A99">
                      <w:r w:rsidRPr="00177A99">
                        <w:t>Aberystwyth University</w:t>
                      </w:r>
                    </w:p>
                    <w:p w:rsidR="00177A99" w:rsidRPr="00177A99" w:rsidRDefault="00177A99" w:rsidP="00177A99">
                      <w:r w:rsidRPr="00177A99">
                        <w:t>Aberystwyth</w:t>
                      </w:r>
                    </w:p>
                    <w:p w:rsidR="00177A99" w:rsidRPr="00177A99" w:rsidRDefault="00177A99" w:rsidP="00177A99">
                      <w:r w:rsidRPr="00177A99">
                        <w:t>Ceredigion</w:t>
                      </w:r>
                    </w:p>
                    <w:p w:rsidR="00177A99" w:rsidRPr="00177A99" w:rsidRDefault="00177A99" w:rsidP="00177A99">
                      <w:r w:rsidRPr="00177A99">
                        <w:t>SY23 3DB</w:t>
                      </w:r>
                    </w:p>
                    <w:p w:rsidR="00177A99" w:rsidRDefault="00177A99">
                      <w:r w:rsidRPr="00177A99">
                        <w:t>Copyrig</w:t>
                      </w:r>
                      <w:r w:rsidR="009535D8">
                        <w:t>ht © Aberystwyth University 2012</w:t>
                      </w:r>
                    </w:p>
                  </w:txbxContent>
                </v:textbox>
                <w10:wrap anchorx="margin" anchory="margin"/>
              </v:shape>
            </w:pict>
          </mc:Fallback>
        </mc:AlternateContent>
      </w:r>
      <w:r w:rsidR="00573F2E">
        <w:br w:type="page"/>
      </w:r>
    </w:p>
    <w:p w:rsidR="007D24BC" w:rsidRDefault="007D24BC" w:rsidP="00F64A04">
      <w:pPr>
        <w:pStyle w:val="UnnumHeading1"/>
      </w:pPr>
    </w:p>
    <w:p w:rsidR="0009188B" w:rsidRDefault="00A44A71" w:rsidP="00F64A04">
      <w:pPr>
        <w:pStyle w:val="UnnumHeading1"/>
      </w:pPr>
      <w:bookmarkStart w:id="0" w:name="_Toc339462896"/>
      <w:r>
        <w:t>CONTENTS</w:t>
      </w:r>
      <w:bookmarkEnd w:id="0"/>
    </w:p>
    <w:p w:rsidR="009535D8" w:rsidRDefault="00CA50B8">
      <w:pPr>
        <w:pStyle w:val="TOC1"/>
        <w:rPr>
          <w:rFonts w:asciiTheme="minorHAnsi" w:eastAsiaTheme="minorEastAsia" w:hAnsiTheme="minorHAnsi" w:cstheme="minorBidi"/>
          <w:caps w:val="0"/>
          <w:noProof/>
          <w:sz w:val="22"/>
          <w:szCs w:val="22"/>
          <w:lang w:eastAsia="en-GB"/>
        </w:rPr>
      </w:pPr>
      <w:r>
        <w:fldChar w:fldCharType="begin"/>
      </w:r>
      <w:r w:rsidR="00A44A71">
        <w:instrText xml:space="preserve"> TOC \o "1-2" </w:instrText>
      </w:r>
      <w:r>
        <w:fldChar w:fldCharType="separate"/>
      </w:r>
      <w:r w:rsidR="009535D8">
        <w:rPr>
          <w:noProof/>
        </w:rPr>
        <w:t>CONTENTS</w:t>
      </w:r>
      <w:r w:rsidR="009535D8">
        <w:rPr>
          <w:noProof/>
        </w:rPr>
        <w:tab/>
      </w:r>
      <w:r w:rsidR="009535D8">
        <w:rPr>
          <w:noProof/>
        </w:rPr>
        <w:fldChar w:fldCharType="begin"/>
      </w:r>
      <w:r w:rsidR="009535D8">
        <w:rPr>
          <w:noProof/>
        </w:rPr>
        <w:instrText xml:space="preserve"> PAGEREF _Toc339462896 \h </w:instrText>
      </w:r>
      <w:r w:rsidR="009535D8">
        <w:rPr>
          <w:noProof/>
        </w:rPr>
      </w:r>
      <w:r w:rsidR="009535D8">
        <w:rPr>
          <w:noProof/>
        </w:rPr>
        <w:fldChar w:fldCharType="separate"/>
      </w:r>
      <w:r w:rsidR="009535D8">
        <w:rPr>
          <w:noProof/>
        </w:rPr>
        <w:t>2</w:t>
      </w:r>
      <w:r w:rsidR="009535D8">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1.</w:t>
      </w:r>
      <w:r>
        <w:rPr>
          <w:rFonts w:asciiTheme="minorHAnsi" w:eastAsiaTheme="minorEastAsia" w:hAnsiTheme="minorHAnsi" w:cstheme="minorBidi"/>
          <w:caps w:val="0"/>
          <w:noProof/>
          <w:sz w:val="22"/>
          <w:szCs w:val="22"/>
          <w:lang w:eastAsia="en-GB"/>
        </w:rPr>
        <w:tab/>
      </w:r>
      <w:r>
        <w:rPr>
          <w:noProof/>
        </w:rPr>
        <w:t>Introduction</w:t>
      </w:r>
      <w:r>
        <w:rPr>
          <w:noProof/>
        </w:rPr>
        <w:tab/>
      </w:r>
      <w:r>
        <w:rPr>
          <w:noProof/>
        </w:rPr>
        <w:fldChar w:fldCharType="begin"/>
      </w:r>
      <w:r>
        <w:rPr>
          <w:noProof/>
        </w:rPr>
        <w:instrText xml:space="preserve"> PAGEREF _Toc339462897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_Toc339462898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_Toc339462899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_Toc339462900 \h </w:instrText>
      </w:r>
      <w:r>
        <w:rPr>
          <w:noProof/>
        </w:rPr>
      </w:r>
      <w:r>
        <w:rPr>
          <w:noProof/>
        </w:rPr>
        <w:fldChar w:fldCharType="separate"/>
      </w:r>
      <w:r>
        <w:rPr>
          <w:noProof/>
        </w:rPr>
        <w:t>3</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Overview</w:t>
      </w:r>
      <w:r>
        <w:rPr>
          <w:noProof/>
        </w:rPr>
        <w:tab/>
      </w:r>
      <w:r>
        <w:rPr>
          <w:noProof/>
        </w:rPr>
        <w:fldChar w:fldCharType="begin"/>
      </w:r>
      <w:r>
        <w:rPr>
          <w:noProof/>
        </w:rPr>
        <w:instrText xml:space="preserve"> PAGEREF _Toc339462901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Intended Users</w:t>
      </w:r>
      <w:r>
        <w:rPr>
          <w:noProof/>
        </w:rPr>
        <w:tab/>
      </w:r>
      <w:r>
        <w:rPr>
          <w:noProof/>
        </w:rPr>
        <w:fldChar w:fldCharType="begin"/>
      </w:r>
      <w:r>
        <w:rPr>
          <w:noProof/>
        </w:rPr>
        <w:instrText xml:space="preserve"> PAGEREF _Toc339462902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Intended Technologies</w:t>
      </w:r>
      <w:r>
        <w:rPr>
          <w:noProof/>
        </w:rPr>
        <w:tab/>
      </w:r>
      <w:r>
        <w:rPr>
          <w:noProof/>
        </w:rPr>
        <w:fldChar w:fldCharType="begin"/>
      </w:r>
      <w:r>
        <w:rPr>
          <w:noProof/>
        </w:rPr>
        <w:instrText xml:space="preserve"> PAGEREF _Toc339462903 \h </w:instrText>
      </w:r>
      <w:r>
        <w:rPr>
          <w:noProof/>
        </w:rPr>
      </w:r>
      <w:r>
        <w:rPr>
          <w:noProof/>
        </w:rPr>
        <w:fldChar w:fldCharType="separate"/>
      </w:r>
      <w:r>
        <w:rPr>
          <w:noProof/>
        </w:rPr>
        <w:t>3</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Use Case</w:t>
      </w:r>
      <w:r>
        <w:rPr>
          <w:noProof/>
        </w:rPr>
        <w:tab/>
      </w:r>
      <w:r>
        <w:rPr>
          <w:noProof/>
        </w:rPr>
        <w:fldChar w:fldCharType="begin"/>
      </w:r>
      <w:r>
        <w:rPr>
          <w:noProof/>
        </w:rPr>
        <w:instrText xml:space="preserve"> PAGEREF _Toc339462904 \h </w:instrText>
      </w:r>
      <w:r>
        <w:rPr>
          <w:noProof/>
        </w:rPr>
      </w:r>
      <w:r>
        <w:rPr>
          <w:noProof/>
        </w:rPr>
        <w:fldChar w:fldCharType="separate"/>
      </w:r>
      <w:r>
        <w:rPr>
          <w:noProof/>
        </w:rPr>
        <w:t>5</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Diagram</w:t>
      </w:r>
      <w:r>
        <w:rPr>
          <w:noProof/>
        </w:rPr>
        <w:tab/>
      </w:r>
      <w:r>
        <w:rPr>
          <w:noProof/>
        </w:rPr>
        <w:fldChar w:fldCharType="begin"/>
      </w:r>
      <w:r>
        <w:rPr>
          <w:noProof/>
        </w:rPr>
        <w:instrText xml:space="preserve"> PAGEREF _Toc339462905 \h </w:instrText>
      </w:r>
      <w:r>
        <w:rPr>
          <w:noProof/>
        </w:rPr>
      </w:r>
      <w:r>
        <w:rPr>
          <w:noProof/>
        </w:rPr>
        <w:fldChar w:fldCharType="separate"/>
      </w:r>
      <w:r>
        <w:rPr>
          <w:noProof/>
        </w:rPr>
        <w:t>5</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Interactions</w:t>
      </w:r>
      <w:r>
        <w:rPr>
          <w:noProof/>
        </w:rPr>
        <w:tab/>
      </w:r>
      <w:r>
        <w:rPr>
          <w:noProof/>
        </w:rPr>
        <w:fldChar w:fldCharType="begin"/>
      </w:r>
      <w:r>
        <w:rPr>
          <w:noProof/>
        </w:rPr>
        <w:instrText xml:space="preserve"> PAGEREF _Toc339462906 \h </w:instrText>
      </w:r>
      <w:r>
        <w:rPr>
          <w:noProof/>
        </w:rPr>
      </w:r>
      <w:r>
        <w:rPr>
          <w:noProof/>
        </w:rPr>
        <w:fldChar w:fldCharType="separate"/>
      </w:r>
      <w:r>
        <w:rPr>
          <w:noProof/>
        </w:rPr>
        <w:t>6</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Usage Examples</w:t>
      </w:r>
      <w:r>
        <w:rPr>
          <w:noProof/>
        </w:rPr>
        <w:tab/>
      </w:r>
      <w:r>
        <w:rPr>
          <w:noProof/>
        </w:rPr>
        <w:fldChar w:fldCharType="begin"/>
      </w:r>
      <w:r>
        <w:rPr>
          <w:noProof/>
        </w:rPr>
        <w:instrText xml:space="preserve"> PAGEREF _Toc339462907 \h </w:instrText>
      </w:r>
      <w:r>
        <w:rPr>
          <w:noProof/>
        </w:rPr>
      </w:r>
      <w:r>
        <w:rPr>
          <w:noProof/>
        </w:rPr>
        <w:fldChar w:fldCharType="separate"/>
      </w:r>
      <w:r>
        <w:rPr>
          <w:noProof/>
        </w:rPr>
        <w:t>6</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USer Interface Designs</w:t>
      </w:r>
      <w:r>
        <w:rPr>
          <w:noProof/>
        </w:rPr>
        <w:tab/>
      </w:r>
      <w:r>
        <w:rPr>
          <w:noProof/>
        </w:rPr>
        <w:fldChar w:fldCharType="begin"/>
      </w:r>
      <w:r>
        <w:rPr>
          <w:noProof/>
        </w:rPr>
        <w:instrText xml:space="preserve"> PAGEREF _Toc339462908 \h </w:instrText>
      </w:r>
      <w:r>
        <w:rPr>
          <w:noProof/>
        </w:rPr>
      </w:r>
      <w:r>
        <w:rPr>
          <w:noProof/>
        </w:rPr>
        <w:fldChar w:fldCharType="separate"/>
      </w:r>
      <w:r>
        <w:rPr>
          <w:noProof/>
        </w:rPr>
        <w:t>7</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Final Digital Designs</w:t>
      </w:r>
      <w:r>
        <w:rPr>
          <w:noProof/>
        </w:rPr>
        <w:tab/>
      </w:r>
      <w:r>
        <w:rPr>
          <w:noProof/>
        </w:rPr>
        <w:fldChar w:fldCharType="begin"/>
      </w:r>
      <w:r>
        <w:rPr>
          <w:noProof/>
        </w:rPr>
        <w:instrText xml:space="preserve"> PAGEREF _Toc339462909 \h </w:instrText>
      </w:r>
      <w:r>
        <w:rPr>
          <w:noProof/>
        </w:rPr>
      </w:r>
      <w:r>
        <w:rPr>
          <w:noProof/>
        </w:rPr>
        <w:fldChar w:fldCharType="separate"/>
      </w:r>
      <w:r>
        <w:rPr>
          <w:noProof/>
        </w:rPr>
        <w:t>7</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Initial Sketch Designs</w:t>
      </w:r>
      <w:r>
        <w:rPr>
          <w:noProof/>
        </w:rPr>
        <w:tab/>
      </w:r>
      <w:r>
        <w:rPr>
          <w:noProof/>
        </w:rPr>
        <w:fldChar w:fldCharType="begin"/>
      </w:r>
      <w:r>
        <w:rPr>
          <w:noProof/>
        </w:rPr>
        <w:instrText xml:space="preserve"> PAGEREF _Toc339462910 \h </w:instrText>
      </w:r>
      <w:r>
        <w:rPr>
          <w:noProof/>
        </w:rPr>
      </w:r>
      <w:r>
        <w:rPr>
          <w:noProof/>
        </w:rPr>
        <w:fldChar w:fldCharType="separate"/>
      </w:r>
      <w:r>
        <w:rPr>
          <w:noProof/>
        </w:rPr>
        <w:t>12</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Gantt chart</w:t>
      </w:r>
      <w:r>
        <w:rPr>
          <w:noProof/>
        </w:rPr>
        <w:tab/>
      </w:r>
      <w:r>
        <w:rPr>
          <w:noProof/>
        </w:rPr>
        <w:fldChar w:fldCharType="begin"/>
      </w:r>
      <w:r>
        <w:rPr>
          <w:noProof/>
        </w:rPr>
        <w:instrText xml:space="preserve"> PAGEREF _Toc339462911 \h </w:instrText>
      </w:r>
      <w:r>
        <w:rPr>
          <w:noProof/>
        </w:rPr>
      </w:r>
      <w:r>
        <w:rPr>
          <w:noProof/>
        </w:rPr>
        <w:fldChar w:fldCharType="separate"/>
      </w:r>
      <w:r>
        <w:rPr>
          <w:noProof/>
        </w:rPr>
        <w:t>13</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Risk Analysis</w:t>
      </w:r>
      <w:r>
        <w:rPr>
          <w:noProof/>
        </w:rPr>
        <w:tab/>
      </w:r>
      <w:r>
        <w:rPr>
          <w:noProof/>
        </w:rPr>
        <w:fldChar w:fldCharType="begin"/>
      </w:r>
      <w:r>
        <w:rPr>
          <w:noProof/>
        </w:rPr>
        <w:instrText xml:space="preserve"> PAGEREF _Toc339462912 \h </w:instrText>
      </w:r>
      <w:r>
        <w:rPr>
          <w:noProof/>
        </w:rPr>
      </w:r>
      <w:r>
        <w:rPr>
          <w:noProof/>
        </w:rPr>
        <w:fldChar w:fldCharType="separate"/>
      </w:r>
      <w:r>
        <w:rPr>
          <w:noProof/>
        </w:rPr>
        <w:t>14</w:t>
      </w:r>
      <w:r>
        <w:rPr>
          <w:noProof/>
        </w:rPr>
        <w:fldChar w:fldCharType="end"/>
      </w:r>
    </w:p>
    <w:p w:rsidR="009535D8" w:rsidRDefault="009535D8">
      <w:pPr>
        <w:pStyle w:val="TOC1"/>
        <w:rPr>
          <w:rFonts w:asciiTheme="minorHAnsi" w:eastAsiaTheme="minorEastAsia" w:hAnsiTheme="minorHAnsi" w:cstheme="minorBidi"/>
          <w:caps w:val="0"/>
          <w:noProof/>
          <w:sz w:val="22"/>
          <w:szCs w:val="22"/>
          <w:lang w:eastAsia="en-GB"/>
        </w:rPr>
      </w:pPr>
      <w:r w:rsidRPr="00EC0518">
        <w:rPr>
          <w:noProof/>
        </w:rPr>
        <w:t>REFERENCES</w:t>
      </w:r>
      <w:r>
        <w:rPr>
          <w:noProof/>
        </w:rPr>
        <w:tab/>
      </w:r>
      <w:r>
        <w:rPr>
          <w:noProof/>
        </w:rPr>
        <w:fldChar w:fldCharType="begin"/>
      </w:r>
      <w:r>
        <w:rPr>
          <w:noProof/>
        </w:rPr>
        <w:instrText xml:space="preserve"> PAGEREF _Toc339462913 \h </w:instrText>
      </w:r>
      <w:r>
        <w:rPr>
          <w:noProof/>
        </w:rPr>
      </w:r>
      <w:r>
        <w:rPr>
          <w:noProof/>
        </w:rPr>
        <w:fldChar w:fldCharType="separate"/>
      </w:r>
      <w:r>
        <w:rPr>
          <w:noProof/>
        </w:rPr>
        <w:t>15</w:t>
      </w:r>
      <w:r>
        <w:rPr>
          <w:noProof/>
        </w:rPr>
        <w:fldChar w:fldCharType="end"/>
      </w:r>
    </w:p>
    <w:p w:rsidR="009535D8" w:rsidRDefault="009535D8">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_Toc339462914 \h </w:instrText>
      </w:r>
      <w:r>
        <w:rPr>
          <w:noProof/>
        </w:rPr>
      </w:r>
      <w:r>
        <w:rPr>
          <w:noProof/>
        </w:rPr>
        <w:fldChar w:fldCharType="separate"/>
      </w:r>
      <w:r>
        <w:rPr>
          <w:noProof/>
        </w:rPr>
        <w:t>16</w:t>
      </w:r>
      <w:r>
        <w:rPr>
          <w:noProof/>
        </w:rPr>
        <w:fldChar w:fldCharType="end"/>
      </w:r>
    </w:p>
    <w:p w:rsidR="000D4E75" w:rsidRPr="000D4E75" w:rsidRDefault="00CA50B8" w:rsidP="000D4E75">
      <w:pPr>
        <w:pStyle w:val="Heading1"/>
        <w:numPr>
          <w:ilvl w:val="0"/>
          <w:numId w:val="0"/>
        </w:numPr>
      </w:pPr>
      <w:r>
        <w:fldChar w:fldCharType="end"/>
      </w:r>
      <w:r w:rsidR="00A44A71">
        <w:br w:type="page"/>
      </w:r>
    </w:p>
    <w:p w:rsidR="003309A1" w:rsidRDefault="003309A1" w:rsidP="006E2359">
      <w:pPr>
        <w:pStyle w:val="Heading1"/>
      </w:pPr>
      <w:bookmarkStart w:id="1" w:name="_Toc274759612"/>
      <w:bookmarkStart w:id="2" w:name="_Toc339462897"/>
      <w:r>
        <w:lastRenderedPageBreak/>
        <w:t>Introduction</w:t>
      </w:r>
      <w:bookmarkEnd w:id="1"/>
      <w:bookmarkEnd w:id="2"/>
    </w:p>
    <w:p w:rsidR="004B2F56" w:rsidRPr="004B2F56" w:rsidRDefault="007D24BC" w:rsidP="004B2F56">
      <w:pPr>
        <w:pStyle w:val="BodyText"/>
      </w:pPr>
      <w:r>
        <w:t>This is the p</w:t>
      </w:r>
      <w:r w:rsidR="001A7327">
        <w:t xml:space="preserve">roject plan for the group </w:t>
      </w:r>
      <w:r>
        <w:t>project</w:t>
      </w:r>
      <w:r w:rsidR="00DF7780">
        <w:t>.</w:t>
      </w:r>
    </w:p>
    <w:p w:rsidR="003309A1" w:rsidRPr="003309A1" w:rsidRDefault="00A44A71" w:rsidP="00593CF5">
      <w:pPr>
        <w:pStyle w:val="Heading2"/>
      </w:pPr>
      <w:bookmarkStart w:id="3" w:name="_Toc339462898"/>
      <w:r w:rsidRPr="003309A1">
        <w:t>Purpose</w:t>
      </w:r>
      <w:r>
        <w:t xml:space="preserve"> of this </w:t>
      </w:r>
      <w:r w:rsidRPr="00B0738E">
        <w:t>Document</w:t>
      </w:r>
      <w:bookmarkEnd w:id="3"/>
    </w:p>
    <w:p w:rsidR="00FF50CE" w:rsidRDefault="007D24BC" w:rsidP="00FF50CE">
      <w:pPr>
        <w:pStyle w:val="BodyText"/>
      </w:pPr>
      <w:r>
        <w:t>The purpose of this document is to create and accurate translation of the clients requirements into to a set of objectives and deliverables. This document includes designs of the final programme and descriptions of how it will interact with a user</w:t>
      </w:r>
      <w:r w:rsidR="00DF7780">
        <w:t>. This document also lays out the way in which the project will be completed</w:t>
      </w:r>
    </w:p>
    <w:p w:rsidR="0009188B" w:rsidRDefault="00A44A71" w:rsidP="00593CF5">
      <w:pPr>
        <w:pStyle w:val="Heading2"/>
      </w:pPr>
      <w:bookmarkStart w:id="4" w:name="_Toc339462899"/>
      <w:r w:rsidRPr="003309A1">
        <w:t>Scope</w:t>
      </w:r>
      <w:bookmarkEnd w:id="4"/>
    </w:p>
    <w:p w:rsidR="0009188B" w:rsidRDefault="00A44A71" w:rsidP="001711E8">
      <w:pPr>
        <w:pStyle w:val="BodyText"/>
      </w:pPr>
      <w:r>
        <w:t xml:space="preserve">This </w:t>
      </w:r>
      <w:r w:rsidR="001A7327">
        <w:t>d</w:t>
      </w:r>
      <w:r w:rsidR="00DF7780">
        <w:t xml:space="preserve">ocument aims to provide a plan </w:t>
      </w:r>
      <w:r w:rsidR="001A7327">
        <w:t>as to how we will move forward and complete the project</w:t>
      </w:r>
      <w:r w:rsidR="00DF7780">
        <w:t>, using the Gantt Chart and Risk Analysis Table to plan the timing and distribution of layout of the project, and the Use-Case diagrams and Interface designs to specify how the finished project will work.</w:t>
      </w:r>
    </w:p>
    <w:p w:rsidR="0009188B" w:rsidRDefault="00A44A71" w:rsidP="003309A1">
      <w:pPr>
        <w:pStyle w:val="Heading2"/>
      </w:pPr>
      <w:bookmarkStart w:id="5" w:name="_Toc339462900"/>
      <w:r>
        <w:t>Objectives</w:t>
      </w:r>
      <w:bookmarkEnd w:id="5"/>
    </w:p>
    <w:p w:rsidR="003309A1" w:rsidRDefault="00A44A71" w:rsidP="0002215E">
      <w:pPr>
        <w:pStyle w:val="BodyText"/>
      </w:pPr>
      <w:r>
        <w:t>The objective of this document is</w:t>
      </w:r>
      <w:r w:rsidR="004F2D26">
        <w:t xml:space="preserve"> to </w:t>
      </w:r>
      <w:r w:rsidR="001A7327">
        <w:t>create a high level description of our project</w:t>
      </w:r>
      <w:r w:rsidR="004F2D26">
        <w:t>.</w:t>
      </w:r>
    </w:p>
    <w:p w:rsidR="0009188B" w:rsidRDefault="00593CF5" w:rsidP="003309A1">
      <w:pPr>
        <w:pStyle w:val="Heading1"/>
      </w:pPr>
      <w:bookmarkStart w:id="6" w:name="_Toc339462901"/>
      <w:r>
        <w:t>Overview</w:t>
      </w:r>
      <w:bookmarkEnd w:id="6"/>
    </w:p>
    <w:p w:rsidR="00593CF5" w:rsidRDefault="00593CF5" w:rsidP="00593CF5">
      <w:pPr>
        <w:pStyle w:val="Heading2"/>
      </w:pPr>
      <w:bookmarkStart w:id="7" w:name="_Toc339462902"/>
      <w:r w:rsidRPr="00593CF5">
        <w:t>Intended Users</w:t>
      </w:r>
      <w:bookmarkEnd w:id="7"/>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r w:rsidRPr="00DF7780">
        <w:rPr>
          <w:lang w:eastAsia="en-GB"/>
        </w:rPr>
        <w:t>Monster Mash is a game primarily aimed at young people within the general populous.</w:t>
      </w:r>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r w:rsidRPr="00DF7780">
        <w:rPr>
          <w:lang w:eastAsia="en-GB"/>
        </w:rPr>
        <w:t>The game is designed to not only be fun, but to be used as an educational tool to</w:t>
      </w:r>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r w:rsidRPr="00DF7780">
        <w:rPr>
          <w:lang w:eastAsia="en-GB"/>
        </w:rPr>
        <w:t>help the players understand evolution and genetics. As a web-based game, Monster</w:t>
      </w:r>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r w:rsidRPr="00DF7780">
        <w:rPr>
          <w:lang w:eastAsia="en-GB"/>
        </w:rPr>
        <w:t xml:space="preserve">Mash is designed to tap into the growing reservoir of young internet users.  </w:t>
      </w:r>
    </w:p>
    <w:p w:rsidR="00593CF5" w:rsidRDefault="00593CF5" w:rsidP="00593CF5">
      <w:pPr>
        <w:pStyle w:val="Heading2"/>
      </w:pPr>
      <w:bookmarkStart w:id="8" w:name="_Toc339462903"/>
      <w:r>
        <w:t>Intended Technologies</w:t>
      </w:r>
      <w:bookmarkEnd w:id="8"/>
    </w:p>
    <w:p w:rsidR="00DF7780" w:rsidRDefault="00DF7780" w:rsidP="00495754">
      <w:pPr>
        <w:pStyle w:val="Heading3"/>
      </w:pPr>
      <w:r>
        <w:t>Java</w:t>
      </w:r>
    </w:p>
    <w:p w:rsidR="00DF7780" w:rsidRPr="00DF7780" w:rsidRDefault="00DF7780" w:rsidP="00DF7780">
      <w:pPr>
        <w:pStyle w:val="BodyText"/>
      </w:pPr>
      <w:r>
        <w:t>Java is a high level object orientated programming language, this is the language that the project will be implemented in as per the requirements specification</w:t>
      </w:r>
      <w:r w:rsidR="00495754">
        <w:t xml:space="preserve"> .[1]</w:t>
      </w:r>
    </w:p>
    <w:p w:rsidR="00495754" w:rsidRPr="00495754" w:rsidRDefault="006678BB" w:rsidP="00495754">
      <w:pPr>
        <w:pStyle w:val="Heading3"/>
      </w:pPr>
      <w:r>
        <w:t>GlassFish</w:t>
      </w:r>
    </w:p>
    <w:p w:rsidR="00593CF5" w:rsidRDefault="006678BB" w:rsidP="00495754">
      <w:pPr>
        <w:pStyle w:val="Heading3"/>
        <w:numPr>
          <w:ilvl w:val="0"/>
          <w:numId w:val="0"/>
        </w:numPr>
      </w:pPr>
      <w:r>
        <w:t>Deployment</w:t>
      </w:r>
    </w:p>
    <w:p w:rsidR="00593CF5" w:rsidRPr="006678BB" w:rsidRDefault="006678BB" w:rsidP="00593CF5">
      <w:pPr>
        <w:pStyle w:val="Textbody"/>
        <w:rPr>
          <w:sz w:val="20"/>
          <w:szCs w:val="20"/>
        </w:rPr>
      </w:pPr>
      <w:r w:rsidRPr="006678BB">
        <w:rPr>
          <w:sz w:val="20"/>
          <w:szCs w:val="20"/>
        </w:rPr>
        <w:t>GlassFish and Tomcat are both written in Java, and the servlets if GlassFish are based on a earlier version of Tomcat, so all web services that work on Tomcat should also be able to tun run on GlassFish</w:t>
      </w:r>
    </w:p>
    <w:p w:rsidR="00593CF5" w:rsidRDefault="00593CF5" w:rsidP="00495754">
      <w:pPr>
        <w:pStyle w:val="Heading3"/>
        <w:numPr>
          <w:ilvl w:val="0"/>
          <w:numId w:val="0"/>
        </w:numPr>
      </w:pPr>
      <w:r>
        <w:t>Administration and Maintenance</w:t>
      </w:r>
    </w:p>
    <w:p w:rsidR="00593CF5" w:rsidRPr="006678BB" w:rsidRDefault="00593CF5" w:rsidP="00593CF5">
      <w:pPr>
        <w:pStyle w:val="Textbody"/>
        <w:rPr>
          <w:sz w:val="20"/>
          <w:szCs w:val="20"/>
        </w:rPr>
      </w:pPr>
      <w:r w:rsidRPr="006678BB">
        <w:rPr>
          <w:sz w:val="20"/>
          <w:szCs w:val="20"/>
        </w:rPr>
        <w:t>GlassFish includes a web interface for maintaining the server, including things like databases, http load balancers and other tools to help with maintenance and scaling.</w:t>
      </w:r>
    </w:p>
    <w:p w:rsidR="00593CF5" w:rsidRPr="006678BB" w:rsidRDefault="00593CF5" w:rsidP="00593CF5">
      <w:pPr>
        <w:pStyle w:val="Textbody"/>
        <w:rPr>
          <w:sz w:val="20"/>
          <w:szCs w:val="20"/>
        </w:rPr>
      </w:pPr>
      <w:r w:rsidRPr="006678BB">
        <w:rPr>
          <w:sz w:val="20"/>
          <w:szCs w:val="20"/>
        </w:rPr>
        <w:t>GlassFish is owned by Oracle and is maintained by both Oracle and the development community, so  it should stay well updated with current technologies for the future. Tomcat on the other hand is only maintained by the community, and should community move on the rate of updates and bug fixes might be slow, compared to GlassFish which has Oracle working on it.</w:t>
      </w:r>
    </w:p>
    <w:p w:rsidR="00593CF5" w:rsidRDefault="00593CF5" w:rsidP="00DF7780">
      <w:pPr>
        <w:pStyle w:val="Heading3"/>
        <w:numPr>
          <w:ilvl w:val="0"/>
          <w:numId w:val="0"/>
        </w:numPr>
      </w:pPr>
      <w:r>
        <w:t>Performance</w:t>
      </w:r>
    </w:p>
    <w:p w:rsidR="00593CF5" w:rsidRPr="006678BB" w:rsidRDefault="00593CF5" w:rsidP="00593CF5">
      <w:pPr>
        <w:pStyle w:val="Textbody"/>
        <w:rPr>
          <w:sz w:val="20"/>
          <w:szCs w:val="20"/>
        </w:rPr>
      </w:pPr>
      <w:r w:rsidRPr="006678BB">
        <w:rPr>
          <w:sz w:val="20"/>
          <w:szCs w:val="20"/>
        </w:rPr>
        <w:t>There is not much difference in performance between Tomcat and GlassFish.</w:t>
      </w:r>
    </w:p>
    <w:p w:rsidR="00593CF5" w:rsidRDefault="00593CF5" w:rsidP="00DF7780">
      <w:pPr>
        <w:pStyle w:val="Heading3"/>
        <w:numPr>
          <w:ilvl w:val="0"/>
          <w:numId w:val="0"/>
        </w:numPr>
      </w:pPr>
      <w:r>
        <w:lastRenderedPageBreak/>
        <w:t>Development</w:t>
      </w:r>
    </w:p>
    <w:p w:rsidR="00593CF5" w:rsidRDefault="00593CF5" w:rsidP="00593CF5">
      <w:pPr>
        <w:pStyle w:val="Textbody"/>
        <w:rPr>
          <w:sz w:val="20"/>
          <w:szCs w:val="20"/>
        </w:rPr>
      </w:pPr>
      <w:r w:rsidRPr="006678BB">
        <w:rPr>
          <w:sz w:val="20"/>
          <w:szCs w:val="20"/>
        </w:rPr>
        <w:t>Many of the other groups has decided on using GlassFish, so there might be a advantage for us to also go for GlassFish as it might make the standardisation with other groups easier. GlassFish should also be easier to work with when using University facilities compared to Tomcat where a set-up might be required. If the application is built without the use of any of the JavaEE features provided by GlassFish reverting to Tomcat at a later point should not be impossible without throwing away the whole code base.</w:t>
      </w:r>
    </w:p>
    <w:p w:rsidR="00495754" w:rsidRDefault="00495754" w:rsidP="00495754">
      <w:pPr>
        <w:pStyle w:val="Heading3"/>
      </w:pPr>
      <w:r>
        <w:t>Git</w:t>
      </w: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What is Git</w:t>
      </w:r>
      <w:r>
        <w:rPr>
          <w:rFonts w:ascii="Times New Roman" w:hAnsi="Times New Roman" w:cs="Times New Roman"/>
        </w:rPr>
        <w:t>?</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Git is a version control system that is distributed. It does not depend directly on</w:t>
      </w:r>
      <w:r>
        <w:rPr>
          <w:rFonts w:ascii="Times New Roman" w:hAnsi="Times New Roman" w:cs="Times New Roman"/>
        </w:rPr>
        <w:t xml:space="preserve"> </w:t>
      </w:r>
      <w:r w:rsidRPr="00495754">
        <w:rPr>
          <w:rFonts w:ascii="Times New Roman" w:hAnsi="Times New Roman" w:cs="Times New Roman"/>
        </w:rPr>
        <w:t>h</w:t>
      </w:r>
      <w:r>
        <w:rPr>
          <w:rFonts w:ascii="Times New Roman" w:hAnsi="Times New Roman" w:cs="Times New Roman"/>
        </w:rPr>
        <w:t xml:space="preserve">aving a connection to a central </w:t>
      </w:r>
      <w:r w:rsidRPr="00495754">
        <w:rPr>
          <w:rFonts w:ascii="Times New Roman" w:hAnsi="Times New Roman" w:cs="Times New Roman"/>
        </w:rPr>
        <w:t>server, as working directories contain the</w:t>
      </w:r>
      <w:r>
        <w:rPr>
          <w:rFonts w:ascii="Times New Roman" w:hAnsi="Times New Roman" w:cs="Times New Roman"/>
        </w:rPr>
        <w:t xml:space="preserve"> </w:t>
      </w:r>
      <w:r w:rsidRPr="00495754">
        <w:rPr>
          <w:rFonts w:ascii="Times New Roman" w:hAnsi="Times New Roman" w:cs="Times New Roman"/>
        </w:rPr>
        <w:t>repositories. This means revisions a</w:t>
      </w:r>
      <w:r>
        <w:rPr>
          <w:rFonts w:ascii="Times New Roman" w:hAnsi="Times New Roman" w:cs="Times New Roman"/>
        </w:rPr>
        <w:t xml:space="preserve">nd history are fully accessible </w:t>
      </w:r>
      <w:r w:rsidRPr="00495754">
        <w:rPr>
          <w:rFonts w:ascii="Times New Roman" w:hAnsi="Times New Roman" w:cs="Times New Roman"/>
        </w:rPr>
        <w:t>without access</w:t>
      </w:r>
      <w:r>
        <w:rPr>
          <w:rFonts w:ascii="Times New Roman" w:hAnsi="Times New Roman" w:cs="Times New Roman"/>
        </w:rPr>
        <w:t xml:space="preserve"> </w:t>
      </w:r>
      <w:r w:rsidRPr="00495754">
        <w:rPr>
          <w:rFonts w:ascii="Times New Roman" w:hAnsi="Times New Roman" w:cs="Times New Roman"/>
        </w:rPr>
        <w:t xml:space="preserve">to a central server. </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For a central server we will be using a GitHub private repository, as the university</w:t>
      </w:r>
      <w:r>
        <w:rPr>
          <w:rFonts w:ascii="Times New Roman" w:hAnsi="Times New Roman" w:cs="Times New Roman"/>
        </w:rPr>
        <w:t xml:space="preserve"> </w:t>
      </w:r>
      <w:r w:rsidRPr="00495754">
        <w:rPr>
          <w:rFonts w:ascii="Times New Roman" w:hAnsi="Times New Roman" w:cs="Times New Roman"/>
        </w:rPr>
        <w:t>doesn't have Git set up for group usage.</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Why we're using it instead of SVN</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The biggest reason is that at least 2 members of our group are already knowledgeable</w:t>
      </w:r>
      <w:r>
        <w:rPr>
          <w:rFonts w:ascii="Times New Roman" w:hAnsi="Times New Roman" w:cs="Times New Roman"/>
        </w:rPr>
        <w:t xml:space="preserve"> on how to use Git – this </w:t>
      </w:r>
      <w:r w:rsidRPr="00495754">
        <w:rPr>
          <w:rFonts w:ascii="Times New Roman" w:hAnsi="Times New Roman" w:cs="Times New Roman"/>
        </w:rPr>
        <w:t>both saves the two people learning a totally new system,</w:t>
      </w:r>
      <w:r>
        <w:rPr>
          <w:rFonts w:ascii="Times New Roman" w:hAnsi="Times New Roman" w:cs="Times New Roman"/>
        </w:rPr>
        <w:t xml:space="preserve"> </w:t>
      </w:r>
      <w:r w:rsidRPr="00495754">
        <w:rPr>
          <w:rFonts w:ascii="Times New Roman" w:hAnsi="Times New Roman" w:cs="Times New Roman"/>
        </w:rPr>
        <w:t>when it's easier for thos</w:t>
      </w:r>
      <w:r>
        <w:rPr>
          <w:rFonts w:ascii="Times New Roman" w:hAnsi="Times New Roman" w:cs="Times New Roman"/>
        </w:rPr>
        <w:t xml:space="preserve">e with the knowledge already to </w:t>
      </w:r>
      <w:r w:rsidRPr="00495754">
        <w:rPr>
          <w:rFonts w:ascii="Times New Roman" w:hAnsi="Times New Roman" w:cs="Times New Roman"/>
        </w:rPr>
        <w:t>show the rest of the group</w:t>
      </w:r>
      <w:r>
        <w:rPr>
          <w:rFonts w:ascii="Times New Roman" w:hAnsi="Times New Roman" w:cs="Times New Roman"/>
        </w:rPr>
        <w:t xml:space="preserve"> </w:t>
      </w:r>
      <w:r w:rsidRPr="00495754">
        <w:rPr>
          <w:rFonts w:ascii="Times New Roman" w:hAnsi="Times New Roman" w:cs="Times New Roman"/>
        </w:rPr>
        <w:t>both how to use it and be able to maintain it reasonably well.</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Another reason is some mistakes in Git are less fatal than they are in SVN. If the</w:t>
      </w:r>
      <w:r>
        <w:rPr>
          <w:rFonts w:ascii="Times New Roman" w:hAnsi="Times New Roman" w:cs="Times New Roman"/>
        </w:rPr>
        <w:t xml:space="preserve"> </w:t>
      </w:r>
      <w:r w:rsidRPr="00495754">
        <w:rPr>
          <w:rFonts w:ascii="Times New Roman" w:hAnsi="Times New Roman" w:cs="Times New Roman"/>
        </w:rPr>
        <w:t>repository on an SVN serve</w:t>
      </w:r>
      <w:r>
        <w:rPr>
          <w:rFonts w:ascii="Times New Roman" w:hAnsi="Times New Roman" w:cs="Times New Roman"/>
        </w:rPr>
        <w:t xml:space="preserve">r is </w:t>
      </w:r>
      <w:r w:rsidRPr="00495754">
        <w:rPr>
          <w:rFonts w:ascii="Times New Roman" w:hAnsi="Times New Roman" w:cs="Times New Roman"/>
        </w:rPr>
        <w:t>deleted, then everything is gone(unless regular</w:t>
      </w:r>
      <w:r>
        <w:rPr>
          <w:rFonts w:ascii="Times New Roman" w:hAnsi="Times New Roman" w:cs="Times New Roman"/>
        </w:rPr>
        <w:t xml:space="preserve"> </w:t>
      </w:r>
      <w:r w:rsidRPr="00495754">
        <w:rPr>
          <w:rFonts w:ascii="Times New Roman" w:hAnsi="Times New Roman" w:cs="Times New Roman"/>
        </w:rPr>
        <w:t>backups are made). In a Git</w:t>
      </w:r>
      <w:r>
        <w:rPr>
          <w:rFonts w:ascii="Times New Roman" w:hAnsi="Times New Roman" w:cs="Times New Roman"/>
        </w:rPr>
        <w:t xml:space="preserve"> system, as everyone has a full </w:t>
      </w:r>
      <w:r w:rsidRPr="00495754">
        <w:rPr>
          <w:rFonts w:ascii="Times New Roman" w:hAnsi="Times New Roman" w:cs="Times New Roman"/>
        </w:rPr>
        <w:t>repository on their</w:t>
      </w:r>
      <w:r>
        <w:rPr>
          <w:rFonts w:ascii="Times New Roman" w:hAnsi="Times New Roman" w:cs="Times New Roman"/>
        </w:rPr>
        <w:t xml:space="preserve"> </w:t>
      </w:r>
      <w:r w:rsidRPr="00495754">
        <w:rPr>
          <w:rFonts w:ascii="Times New Roman" w:hAnsi="Times New Roman" w:cs="Times New Roman"/>
        </w:rPr>
        <w:t>working machines it is very hard to delete all the work accidentally. So if someone</w:t>
      </w:r>
      <w:r>
        <w:rPr>
          <w:rFonts w:ascii="Times New Roman" w:hAnsi="Times New Roman" w:cs="Times New Roman"/>
        </w:rPr>
        <w:t xml:space="preserve"> somehow </w:t>
      </w:r>
      <w:r w:rsidRPr="00495754">
        <w:rPr>
          <w:rFonts w:ascii="Times New Roman" w:hAnsi="Times New Roman" w:cs="Times New Roman"/>
        </w:rPr>
        <w:t>deletes the repository on both GitHub and their own machine, someone else</w:t>
      </w:r>
      <w:r>
        <w:rPr>
          <w:rFonts w:ascii="Times New Roman" w:hAnsi="Times New Roman" w:cs="Times New Roman"/>
        </w:rPr>
        <w:t xml:space="preserve"> </w:t>
      </w:r>
      <w:r w:rsidRPr="00495754">
        <w:rPr>
          <w:rFonts w:ascii="Times New Roman" w:hAnsi="Times New Roman" w:cs="Times New Roman"/>
        </w:rPr>
        <w:t>w</w:t>
      </w:r>
      <w:r>
        <w:rPr>
          <w:rFonts w:ascii="Times New Roman" w:hAnsi="Times New Roman" w:cs="Times New Roman"/>
        </w:rPr>
        <w:t xml:space="preserve">ith the most recent version can </w:t>
      </w:r>
      <w:r w:rsidRPr="00495754">
        <w:rPr>
          <w:rFonts w:ascii="Times New Roman" w:hAnsi="Times New Roman" w:cs="Times New Roman"/>
        </w:rPr>
        <w:t>push it back to GitHub, and it can be pulled back</w:t>
      </w:r>
      <w:r>
        <w:rPr>
          <w:rFonts w:ascii="Times New Roman" w:hAnsi="Times New Roman" w:cs="Times New Roman"/>
        </w:rPr>
        <w:t xml:space="preserve"> </w:t>
      </w:r>
      <w:r w:rsidRPr="00495754">
        <w:rPr>
          <w:rFonts w:ascii="Times New Roman" w:hAnsi="Times New Roman" w:cs="Times New Roman"/>
        </w:rPr>
        <w:t>down by the person who accidentally deleted their own copy.</w:t>
      </w:r>
    </w:p>
    <w:p w:rsidR="00495754" w:rsidRPr="00495754" w:rsidRDefault="00495754" w:rsidP="00495754">
      <w:pPr>
        <w:pStyle w:val="BodyText"/>
      </w:pPr>
    </w:p>
    <w:p w:rsidR="00414B98" w:rsidRDefault="00414B98" w:rsidP="00414B98">
      <w:pPr>
        <w:pStyle w:val="Heading1"/>
        <w:numPr>
          <w:ilvl w:val="0"/>
          <w:numId w:val="0"/>
        </w:numPr>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Pr="00495754" w:rsidRDefault="00495754" w:rsidP="00495754">
      <w:pPr>
        <w:pStyle w:val="BodyText"/>
      </w:pPr>
    </w:p>
    <w:p w:rsidR="006678BB" w:rsidRPr="00495754" w:rsidRDefault="006678BB" w:rsidP="00414B98">
      <w:pPr>
        <w:pStyle w:val="Heading1"/>
      </w:pPr>
      <w:bookmarkStart w:id="9" w:name="_Toc339462904"/>
      <w:r w:rsidRPr="00495754">
        <w:lastRenderedPageBreak/>
        <w:t>Use Case</w:t>
      </w:r>
      <w:bookmarkEnd w:id="9"/>
    </w:p>
    <w:p w:rsidR="00414B98" w:rsidRDefault="00414B98" w:rsidP="00414B98">
      <w:pPr>
        <w:pStyle w:val="Heading2"/>
      </w:pPr>
      <w:bookmarkStart w:id="10" w:name="_Toc339462905"/>
      <w:r w:rsidRPr="00495754">
        <w:t>Diagram</w:t>
      </w:r>
      <w:bookmarkEnd w:id="10"/>
    </w:p>
    <w:p w:rsidR="00495754" w:rsidRPr="00495754" w:rsidRDefault="00495754" w:rsidP="00495754">
      <w:pPr>
        <w:pStyle w:val="BodyText"/>
      </w:pPr>
      <w:r>
        <w:rPr>
          <w:noProof/>
          <w:lang w:eastAsia="en-GB"/>
        </w:rPr>
        <mc:AlternateContent>
          <mc:Choice Requires="wpg">
            <w:drawing>
              <wp:anchor distT="0" distB="0" distL="114300" distR="114300" simplePos="0" relativeHeight="251662336" behindDoc="0" locked="0" layoutInCell="1" allowOverlap="1" wp14:anchorId="2ACE7F3C" wp14:editId="4EF3EE32">
                <wp:simplePos x="0" y="0"/>
                <wp:positionH relativeFrom="column">
                  <wp:posOffset>-325120</wp:posOffset>
                </wp:positionH>
                <wp:positionV relativeFrom="paragraph">
                  <wp:posOffset>67945</wp:posOffset>
                </wp:positionV>
                <wp:extent cx="6480175" cy="8353425"/>
                <wp:effectExtent l="0" t="0" r="15875" b="9525"/>
                <wp:wrapNone/>
                <wp:docPr id="86" name="Group 86"/>
                <wp:cNvGraphicFramePr/>
                <a:graphic xmlns:a="http://schemas.openxmlformats.org/drawingml/2006/main">
                  <a:graphicData uri="http://schemas.microsoft.com/office/word/2010/wordprocessingGroup">
                    <wpg:wgp>
                      <wpg:cNvGrpSpPr/>
                      <wpg:grpSpPr>
                        <a:xfrm>
                          <a:off x="0" y="0"/>
                          <a:ext cx="6480175" cy="8353425"/>
                          <a:chOff x="0" y="0"/>
                          <a:chExt cx="6670675" cy="8661400"/>
                        </a:xfrm>
                      </wpg:grpSpPr>
                      <pic:pic xmlns:pic="http://schemas.openxmlformats.org/drawingml/2006/picture">
                        <pic:nvPicPr>
                          <pic:cNvPr id="87" name="Picture 87" descr="http://upload.wikimedia.org/wikipedia/commons/thumb/9/94/Stick_Figure.svg/220px-Stick_Figure.svg.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04825" y="6296025"/>
                            <a:ext cx="685800" cy="971550"/>
                          </a:xfrm>
                          <a:prstGeom prst="rect">
                            <a:avLst/>
                          </a:prstGeom>
                          <a:noFill/>
                          <a:ln>
                            <a:noFill/>
                          </a:ln>
                        </pic:spPr>
                      </pic:pic>
                      <wps:wsp>
                        <wps:cNvPr id="88" name="Text Box 88"/>
                        <wps:cNvSpPr txBox="1"/>
                        <wps:spPr>
                          <a:xfrm>
                            <a:off x="752475" y="4295775"/>
                            <a:ext cx="50990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5754" w:rsidRPr="00B0572E" w:rsidRDefault="00495754" w:rsidP="00495754">
                              <w:pPr>
                                <w:rPr>
                                  <w:sz w:val="18"/>
                                  <w:szCs w:val="18"/>
                                </w:rPr>
                              </w:pPr>
                              <w:r>
                                <w:rPr>
                                  <w:sz w:val="18"/>
                                  <w:szCs w:val="18"/>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9" name="Picture 89" descr="http://upload.wikimedia.org/wikipedia/commons/thumb/9/94/Stick_Figure.svg/220px-Stick_Figure.svg.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267075" y="7410450"/>
                            <a:ext cx="685800" cy="971550"/>
                          </a:xfrm>
                          <a:prstGeom prst="rect">
                            <a:avLst/>
                          </a:prstGeom>
                          <a:noFill/>
                          <a:ln>
                            <a:noFill/>
                          </a:ln>
                        </pic:spPr>
                      </pic:pic>
                      <wps:wsp>
                        <wps:cNvPr id="90" name="Text Box 90"/>
                        <wps:cNvSpPr txBox="1"/>
                        <wps:spPr>
                          <a:xfrm>
                            <a:off x="3429000" y="8353425"/>
                            <a:ext cx="50990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5754" w:rsidRPr="00B0572E" w:rsidRDefault="00495754" w:rsidP="00495754">
                              <w:pPr>
                                <w:rPr>
                                  <w:sz w:val="18"/>
                                  <w:szCs w:val="18"/>
                                </w:rPr>
                              </w:pPr>
                              <w:r>
                                <w:rPr>
                                  <w:sz w:val="18"/>
                                  <w:szCs w:val="18"/>
                                </w:rPr>
                                <w:t>Friend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609600" y="7248525"/>
                            <a:ext cx="50990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5754" w:rsidRPr="00B0572E" w:rsidRDefault="00495754" w:rsidP="00495754">
                              <w:pPr>
                                <w:rPr>
                                  <w:sz w:val="18"/>
                                  <w:szCs w:val="18"/>
                                </w:rPr>
                              </w:pPr>
                              <w:r>
                                <w:rPr>
                                  <w:sz w:val="18"/>
                                  <w:szCs w:val="18"/>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5524500" y="5438775"/>
                            <a:ext cx="50990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5754" w:rsidRPr="00B0572E" w:rsidRDefault="00495754" w:rsidP="00495754">
                              <w:pPr>
                                <w:rPr>
                                  <w:sz w:val="18"/>
                                  <w:szCs w:val="18"/>
                                </w:rPr>
                              </w:pPr>
                              <w:r>
                                <w:rPr>
                                  <w:sz w:val="18"/>
                                  <w:szCs w:val="18"/>
                                </w:rPr>
                                <w:t>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3" name="Group 93"/>
                        <wpg:cNvGrpSpPr/>
                        <wpg:grpSpPr>
                          <a:xfrm>
                            <a:off x="0" y="0"/>
                            <a:ext cx="6670675" cy="8151849"/>
                            <a:chOff x="0" y="0"/>
                            <a:chExt cx="6670675" cy="8151849"/>
                          </a:xfrm>
                        </wpg:grpSpPr>
                        <pic:pic xmlns:pic="http://schemas.openxmlformats.org/drawingml/2006/picture">
                          <pic:nvPicPr>
                            <pic:cNvPr id="94" name="Picture 94" descr="http://upload.wikimedia.org/wikipedia/commons/thumb/9/94/Stick_Figure.svg/220px-Stick_Figure.svg.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353050" y="4572000"/>
                              <a:ext cx="685800" cy="971550"/>
                            </a:xfrm>
                            <a:prstGeom prst="rect">
                              <a:avLst/>
                            </a:prstGeom>
                            <a:noFill/>
                            <a:ln>
                              <a:noFill/>
                            </a:ln>
                          </pic:spPr>
                        </pic:pic>
                        <pic:pic xmlns:pic="http://schemas.openxmlformats.org/drawingml/2006/picture">
                          <pic:nvPicPr>
                            <pic:cNvPr id="95" name="Picture 95" descr="http://upload.wikimedia.org/wikipedia/commons/thumb/9/94/Stick_Figure.svg/220px-Stick_Figure.svg.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38175" y="3371850"/>
                              <a:ext cx="685800" cy="971550"/>
                            </a:xfrm>
                            <a:prstGeom prst="rect">
                              <a:avLst/>
                            </a:prstGeom>
                            <a:noFill/>
                            <a:ln>
                              <a:noFill/>
                            </a:ln>
                          </pic:spPr>
                        </pic:pic>
                        <wps:wsp>
                          <wps:cNvPr id="96" name="Oval 96"/>
                          <wps:cNvSpPr/>
                          <wps:spPr>
                            <a:xfrm>
                              <a:off x="2867025" y="1381125"/>
                              <a:ext cx="1233805" cy="52006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1257300" y="7343775"/>
                              <a:ext cx="1254125" cy="52895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sidRPr="00BC486B">
                                  <w:rPr>
                                    <w:sz w:val="16"/>
                                    <w:szCs w:val="16"/>
                                  </w:rPr>
                                  <w:t>Register for new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Oval 98"/>
                          <wps:cNvSpPr/>
                          <wps:spPr>
                            <a:xfrm>
                              <a:off x="2895600" y="4276725"/>
                              <a:ext cx="1222375" cy="52070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sidRPr="00BC486B">
                                  <w:rPr>
                                    <w:sz w:val="16"/>
                                    <w:szCs w:val="16"/>
                                  </w:rPr>
                                  <w:t>List of Monsters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2857500" y="2962275"/>
                              <a:ext cx="1330325" cy="56324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sidRPr="00BC486B">
                                  <w:rPr>
                                    <w:sz w:val="16"/>
                                    <w:szCs w:val="16"/>
                                  </w:rPr>
                                  <w:t>Receive Cash Prize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4791075" y="6629400"/>
                              <a:ext cx="1190950" cy="54165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sidRPr="00BC486B">
                                  <w:rPr>
                                    <w:sz w:val="16"/>
                                    <w:szCs w:val="16"/>
                                  </w:rPr>
                                  <w:t xml:space="preserve">Challenging Friends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428625" y="2428875"/>
                              <a:ext cx="1254125" cy="56832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sidRPr="00BC486B">
                                  <w:rPr>
                                    <w:sz w:val="16"/>
                                    <w:szCs w:val="16"/>
                                  </w:rPr>
                                  <w:t>Accept/</w:t>
                                </w:r>
                                <w:r>
                                  <w:rPr>
                                    <w:sz w:val="16"/>
                                    <w:szCs w:val="16"/>
                                  </w:rPr>
                                  <w:t>Deny challenge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2743200" y="6419850"/>
                              <a:ext cx="1370965" cy="57848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Sell monster/services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847850" y="6886575"/>
                              <a:ext cx="1423035" cy="54165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Pr>
                                    <w:sz w:val="16"/>
                                    <w:szCs w:val="16"/>
                                  </w:rPr>
                                  <w:t>Buy monst</w:t>
                                </w:r>
                                <w:r w:rsidRPr="00BC486B">
                                  <w:rPr>
                                    <w:sz w:val="16"/>
                                    <w:szCs w:val="16"/>
                                  </w:rPr>
                                  <w:t>ers/services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867025" y="1885950"/>
                              <a:ext cx="1233805" cy="510363"/>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2781300" y="3552825"/>
                              <a:ext cx="1403350" cy="74358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Pr>
                                    <w:sz w:val="16"/>
                                    <w:szCs w:val="16"/>
                                  </w:rPr>
                                  <w:t>List of monsters,</w:t>
                                </w:r>
                                <w:r w:rsidRPr="00C774CE">
                                  <w:rPr>
                                    <w:sz w:val="16"/>
                                    <w:szCs w:val="16"/>
                                  </w:rPr>
                                  <w:t xml:space="preserve"> friends and challenge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4791075" y="7153275"/>
                              <a:ext cx="1243965" cy="52451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Send friend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2933700" y="2428875"/>
                              <a:ext cx="1336040" cy="56324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Receives prize money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Oval 108"/>
                          <wps:cNvSpPr/>
                          <wps:spPr>
                            <a:xfrm>
                              <a:off x="4791075" y="6143625"/>
                              <a:ext cx="1235075" cy="52070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Wealth Leader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Straight Connector 109"/>
                          <wps:cNvCnPr/>
                          <wps:spPr>
                            <a:xfrm flipV="1">
                              <a:off x="1114425" y="2990850"/>
                              <a:ext cx="0" cy="377972"/>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Straight Connector 110"/>
                          <wps:cNvCnPr/>
                          <wps:spPr>
                            <a:xfrm flipV="1">
                              <a:off x="1257300" y="3600450"/>
                              <a:ext cx="871870" cy="10632"/>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Straight Connector 111"/>
                          <wps:cNvCnPr/>
                          <wps:spPr>
                            <a:xfrm flipV="1">
                              <a:off x="2133600" y="1733550"/>
                              <a:ext cx="733661" cy="1871331"/>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Straight Connector 112"/>
                          <wps:cNvCnPr/>
                          <wps:spPr>
                            <a:xfrm flipV="1">
                              <a:off x="2133600" y="2295525"/>
                              <a:ext cx="861237" cy="1307805"/>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flipV="1">
                              <a:off x="2133600" y="2809875"/>
                              <a:ext cx="861060" cy="797708"/>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Straight Connector 114"/>
                          <wps:cNvCnPr/>
                          <wps:spPr>
                            <a:xfrm flipV="1">
                              <a:off x="2133600" y="3276600"/>
                              <a:ext cx="765175" cy="344805"/>
                            </a:xfrm>
                            <a:prstGeom prst="line">
                              <a:avLst/>
                            </a:prstGeom>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a:off x="2133600" y="3609975"/>
                              <a:ext cx="711835" cy="175260"/>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Straight Connector 116"/>
                          <wps:cNvCnPr/>
                          <wps:spPr>
                            <a:xfrm>
                              <a:off x="2133600" y="3609975"/>
                              <a:ext cx="861060" cy="796925"/>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Straight Connector 117"/>
                          <wps:cNvCnPr/>
                          <wps:spPr>
                            <a:xfrm>
                              <a:off x="2133600" y="3600450"/>
                              <a:ext cx="1626235" cy="2455545"/>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a:off x="3762375" y="6057900"/>
                              <a:ext cx="637540" cy="573552"/>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flipV="1">
                              <a:off x="4410075" y="6419850"/>
                              <a:ext cx="425303" cy="212652"/>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a:off x="4400550" y="6629400"/>
                              <a:ext cx="393405" cy="202018"/>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flipV="1">
                              <a:off x="1190625" y="6667500"/>
                              <a:ext cx="1562986" cy="333936"/>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Straight Connector 122"/>
                          <wps:cNvCnPr/>
                          <wps:spPr>
                            <a:xfrm>
                              <a:off x="1190625" y="7000875"/>
                              <a:ext cx="659219" cy="70102"/>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Straight Connector 123"/>
                          <wps:cNvCnPr/>
                          <wps:spPr>
                            <a:xfrm>
                              <a:off x="1190625" y="7000875"/>
                              <a:ext cx="414670" cy="346548"/>
                            </a:xfrm>
                            <a:prstGeom prst="line">
                              <a:avLst/>
                            </a:prstGeom>
                          </wps:spPr>
                          <wps:style>
                            <a:lnRef idx="1">
                              <a:schemeClr val="dk1"/>
                            </a:lnRef>
                            <a:fillRef idx="0">
                              <a:schemeClr val="dk1"/>
                            </a:fillRef>
                            <a:effectRef idx="0">
                              <a:schemeClr val="dk1"/>
                            </a:effectRef>
                            <a:fontRef idx="minor">
                              <a:schemeClr val="tx1"/>
                            </a:fontRef>
                          </wps:style>
                          <wps:bodyPr/>
                        </wps:wsp>
                        <wpg:grpSp>
                          <wpg:cNvPr id="124" name="Group 124"/>
                          <wpg:cNvGrpSpPr/>
                          <wpg:grpSpPr>
                            <a:xfrm>
                              <a:off x="0" y="0"/>
                              <a:ext cx="6670675" cy="2816225"/>
                              <a:chOff x="0" y="0"/>
                              <a:chExt cx="6670675" cy="2816225"/>
                            </a:xfrm>
                          </wpg:grpSpPr>
                          <pic:pic xmlns:pic="http://schemas.openxmlformats.org/drawingml/2006/picture">
                            <pic:nvPicPr>
                              <pic:cNvPr id="125" name="Picture 125" descr="http://upload.wikimedia.org/wikipedia/commons/thumb/9/94/Stick_Figure.svg/220px-Stick_Figure.svg.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600700" y="923925"/>
                                <a:ext cx="685800" cy="971550"/>
                              </a:xfrm>
                              <a:prstGeom prst="rect">
                                <a:avLst/>
                              </a:prstGeom>
                              <a:noFill/>
                              <a:ln>
                                <a:noFill/>
                              </a:ln>
                            </pic:spPr>
                          </pic:pic>
                          <wps:wsp>
                            <wps:cNvPr id="126" name="Text Box 126"/>
                            <wps:cNvSpPr txBox="1"/>
                            <wps:spPr>
                              <a:xfrm>
                                <a:off x="5676900" y="1885950"/>
                                <a:ext cx="50990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5754" w:rsidRPr="00B0572E" w:rsidRDefault="00495754" w:rsidP="00495754">
                                  <w:pPr>
                                    <w:rPr>
                                      <w:sz w:val="18"/>
                                      <w:szCs w:val="18"/>
                                    </w:rPr>
                                  </w:pPr>
                                  <w:r w:rsidRPr="00B0572E">
                                    <w:rPr>
                                      <w:sz w:val="18"/>
                                      <w:szCs w:val="18"/>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7" name="Group 127"/>
                            <wpg:cNvGrpSpPr/>
                            <wpg:grpSpPr>
                              <a:xfrm>
                                <a:off x="0" y="0"/>
                                <a:ext cx="6670675" cy="2816225"/>
                                <a:chOff x="0" y="0"/>
                                <a:chExt cx="6670675" cy="2816225"/>
                              </a:xfrm>
                            </wpg:grpSpPr>
                            <wps:wsp>
                              <wps:cNvPr id="128" name="Oval 128"/>
                              <wps:cNvSpPr/>
                              <wps:spPr>
                                <a:xfrm>
                                  <a:off x="5353050" y="2200275"/>
                                  <a:ext cx="1317625" cy="61595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Manage monster lifecycle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wps:spPr>
                                <a:xfrm flipH="1" flipV="1">
                                  <a:off x="4276725" y="1152525"/>
                                  <a:ext cx="1392865" cy="350875"/>
                                </a:xfrm>
                                <a:prstGeom prst="line">
                                  <a:avLst/>
                                </a:prstGeom>
                              </wps:spPr>
                              <wps:style>
                                <a:lnRef idx="1">
                                  <a:schemeClr val="dk1"/>
                                </a:lnRef>
                                <a:fillRef idx="0">
                                  <a:schemeClr val="dk1"/>
                                </a:fillRef>
                                <a:effectRef idx="0">
                                  <a:schemeClr val="dk1"/>
                                </a:effectRef>
                                <a:fontRef idx="minor">
                                  <a:schemeClr val="tx1"/>
                                </a:fontRef>
                              </wps:style>
                              <wps:bodyPr/>
                            </wps:wsp>
                            <wpg:grpSp>
                              <wpg:cNvPr id="130" name="Group 130"/>
                              <wpg:cNvGrpSpPr/>
                              <wpg:grpSpPr>
                                <a:xfrm>
                                  <a:off x="0" y="0"/>
                                  <a:ext cx="6559550" cy="1158905"/>
                                  <a:chOff x="0" y="0"/>
                                  <a:chExt cx="6559550" cy="1158905"/>
                                </a:xfrm>
                              </wpg:grpSpPr>
                              <wps:wsp>
                                <wps:cNvPr id="131" name="Oval 131"/>
                                <wps:cNvSpPr/>
                                <wps:spPr>
                                  <a:xfrm>
                                    <a:off x="2847975" y="133350"/>
                                    <a:ext cx="1275715" cy="52387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Maintain Friends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1485900" y="0"/>
                                    <a:ext cx="1360805" cy="92456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Allocate a random monster and pot of virtual money for new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0" y="123825"/>
                                    <a:ext cx="1488440" cy="62674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 xml:space="preserve">Decide </w:t>
                                      </w:r>
                                      <w:r>
                                        <w:rPr>
                                          <w:sz w:val="16"/>
                                          <w:szCs w:val="16"/>
                                        </w:rPr>
                                        <w:t>winner of battle and give prize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4" name="Group 134"/>
                                <wpg:cNvGrpSpPr/>
                                <wpg:grpSpPr>
                                  <a:xfrm>
                                    <a:off x="4010025" y="133350"/>
                                    <a:ext cx="2549525" cy="1022630"/>
                                    <a:chOff x="0" y="0"/>
                                    <a:chExt cx="2549525" cy="1022630"/>
                                  </a:xfrm>
                                </wpg:grpSpPr>
                                <wps:wsp>
                                  <wps:cNvPr id="135" name="Oval 135"/>
                                  <wps:cNvSpPr/>
                                  <wps:spPr>
                                    <a:xfrm>
                                      <a:off x="1295400" y="0"/>
                                      <a:ext cx="1254125" cy="53149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Contact other servers to 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Oval 136"/>
                                  <wps:cNvSpPr/>
                                  <wps:spPr>
                                    <a:xfrm>
                                      <a:off x="0" y="180975"/>
                                      <a:ext cx="1392555" cy="60579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Remove monster when lost battle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V="1">
                                      <a:off x="266700" y="533400"/>
                                      <a:ext cx="1690576" cy="48923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8" name="Straight Connector 138"/>
                                <wps:cNvCnPr/>
                                <wps:spPr>
                                  <a:xfrm flipH="1" flipV="1">
                                    <a:off x="3543300" y="657225"/>
                                    <a:ext cx="733647" cy="497249"/>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Straight Connector 139"/>
                                <wps:cNvCnPr/>
                                <wps:spPr>
                                  <a:xfrm flipH="1" flipV="1">
                                    <a:off x="2343150" y="923925"/>
                                    <a:ext cx="1935126" cy="233916"/>
                                  </a:xfrm>
                                  <a:prstGeom prst="line">
                                    <a:avLst/>
                                  </a:prstGeom>
                                </wps:spPr>
                                <wps:style>
                                  <a:lnRef idx="1">
                                    <a:schemeClr val="dk1"/>
                                  </a:lnRef>
                                  <a:fillRef idx="0">
                                    <a:schemeClr val="dk1"/>
                                  </a:fillRef>
                                  <a:effectRef idx="0">
                                    <a:schemeClr val="dk1"/>
                                  </a:effectRef>
                                  <a:fontRef idx="minor">
                                    <a:schemeClr val="tx1"/>
                                  </a:fontRef>
                                </wps:style>
                                <wps:bodyPr/>
                              </wps:wsp>
                              <wps:wsp>
                                <wps:cNvPr id="140" name="Straight Connector 140"/>
                                <wps:cNvCnPr/>
                                <wps:spPr>
                                  <a:xfrm flipH="1" flipV="1">
                                    <a:off x="1028700" y="1009650"/>
                                    <a:ext cx="3253563" cy="14925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1" name="Straight Connector 141"/>
                              <wps:cNvCnPr/>
                              <wps:spPr>
                                <a:xfrm flipH="1">
                                  <a:off x="5524500" y="1504950"/>
                                  <a:ext cx="148546" cy="787164"/>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flipH="1">
                                  <a:off x="4124325" y="1504950"/>
                                  <a:ext cx="1551645" cy="159843"/>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flipH="1">
                                  <a:off x="4076700" y="1504950"/>
                                  <a:ext cx="1593629" cy="5635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44" name="Straight Connector 144"/>
                          <wps:cNvCnPr/>
                          <wps:spPr>
                            <a:xfrm>
                              <a:off x="4410075" y="6629400"/>
                              <a:ext cx="425303" cy="707582"/>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flipV="1">
                              <a:off x="4105275" y="7877175"/>
                              <a:ext cx="2073526" cy="162161"/>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V="1">
                              <a:off x="6181725" y="7000875"/>
                              <a:ext cx="159562" cy="875503"/>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flipH="1" flipV="1">
                              <a:off x="5972175" y="6524625"/>
                              <a:ext cx="372243" cy="472159"/>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flipH="1" flipV="1">
                              <a:off x="5981700" y="6886575"/>
                              <a:ext cx="361713" cy="110652"/>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flipH="1">
                              <a:off x="6038850" y="7000875"/>
                              <a:ext cx="308152" cy="341557"/>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flipH="1" flipV="1">
                              <a:off x="4124325" y="4572000"/>
                              <a:ext cx="1286230" cy="233621"/>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flipH="1" flipV="1">
                              <a:off x="4181475" y="3990975"/>
                              <a:ext cx="1222582" cy="807779"/>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a:off x="1257300" y="4286250"/>
                              <a:ext cx="871870" cy="2658140"/>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a:off x="1257300" y="4286250"/>
                              <a:ext cx="1733388" cy="2243470"/>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a:off x="1257300" y="4286250"/>
                              <a:ext cx="489098" cy="3052298"/>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flipH="1" flipV="1">
                              <a:off x="3543300" y="7000875"/>
                              <a:ext cx="53163" cy="346548"/>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flipH="1" flipV="1">
                              <a:off x="2990850" y="7343775"/>
                              <a:ext cx="328930"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flipH="1" flipV="1">
                              <a:off x="428625" y="7753350"/>
                              <a:ext cx="2838893" cy="398499"/>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flipV="1">
                              <a:off x="428625" y="2819400"/>
                              <a:ext cx="74428" cy="4939045"/>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86" o:spid="_x0000_s1027" style="position:absolute;margin-left:-25.6pt;margin-top:5.35pt;width:510.25pt;height:657.75pt;z-index:251662336;mso-width-relative:margin;mso-height-relative:margin" coordsize="66706,86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 o:spid="_x0000_s1028" type="#_x0000_t75" alt="http://upload.wikimedia.org/wikipedia/commons/thumb/9/94/Stick_Figure.svg/220px-Stick_Figure.svg.png" style="position:absolute;left:5048;top:62960;width:6858;height:9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t4++/AAAA2wAAAA8AAABkcnMvZG93bnJldi54bWxEj80KwjAQhO+C7xBW8KapHlSqUURQBEHx&#10;97w2a1tsNqWJWt/eCILHYWa+YSaz2hTiSZXLLSvodSMQxInVOacKTsdlZwTCeWSNhWVS8CYHs2mz&#10;McFY2xfv6XnwqQgQdjEqyLwvYyldkpFB17UlcfButjLog6xSqSt8BbgpZD+KBtJgzmEhw5IWGSX3&#10;w8MouA4fxU5fjvVqs3SbdLXt2fvgrFS7Vc/HIDzV/h/+tddawWgI3y/hB8jp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rePvvwAAANsAAAAPAAAAAAAAAAAAAAAAAJ8CAABk&#10;cnMvZG93bnJldi54bWxQSwUGAAAAAAQABAD3AAAAiwMAAAAA&#10;">
                  <v:imagedata r:id="rId9" o:title="220px-Stick_Figure.svg"/>
                  <v:path arrowok="t"/>
                </v:shape>
                <v:shape id="Text Box 88" o:spid="_x0000_s1029" type="#_x0000_t202" style="position:absolute;left:7524;top:42957;width:50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eWcIA&#10;AADbAAAADwAAAGRycy9kb3ducmV2LnhtbERPy4rCMBTdC/5DuMJsBk1nZFSqUQZxHrjT+sDdpbm2&#10;xeamNJm2/r1ZDLg8nPdi1ZlSNFS7wrKCt1EEgji1uuBMwSH5Gs5AOI+ssbRMCu7kYLXs9xYYa9vy&#10;jpq9z0QIYRejgtz7KpbSpTkZdCNbEQfuamuDPsA6k7rGNoSbUr5H0UQaLDg05FjROqf0tv8zCi6v&#10;2Xnruu9jO/4YV5ufJpmedKLUy6D7nIPw1Pmn+N/9qxXMwtj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n95ZwgAAANsAAAAPAAAAAAAAAAAAAAAAAJgCAABkcnMvZG93&#10;bnJldi54bWxQSwUGAAAAAAQABAD1AAAAhwMAAAAA&#10;" fillcolor="white [3201]" stroked="f" strokeweight=".5pt">
                  <v:textbox>
                    <w:txbxContent>
                      <w:p w:rsidR="00495754" w:rsidRPr="00B0572E" w:rsidRDefault="00495754" w:rsidP="00495754">
                        <w:pPr>
                          <w:rPr>
                            <w:sz w:val="18"/>
                            <w:szCs w:val="18"/>
                          </w:rPr>
                        </w:pPr>
                        <w:r>
                          <w:rPr>
                            <w:sz w:val="18"/>
                            <w:szCs w:val="18"/>
                          </w:rPr>
                          <w:t>User</w:t>
                        </w:r>
                      </w:p>
                    </w:txbxContent>
                  </v:textbox>
                </v:shape>
                <v:shape id="Picture 89" o:spid="_x0000_s1030" type="#_x0000_t75" alt="http://upload.wikimedia.org/wikipedia/commons/thumb/9/94/Stick_Figure.svg/220px-Stick_Figure.svg.png" style="position:absolute;left:32670;top:74104;width:6858;height:9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0gbBAAAA2wAAAA8AAABkcnMvZG93bnJldi54bWxEj0urwjAUhPeC/yEcwZ2muvBRjSKCIgjK&#10;9bU+Nse22JyUJmr990a44HKYmW+Y6bw2hXhS5XLLCnrdCARxYnXOqYLTcdUZgXAeWWNhmRS8ycF8&#10;1mxMMdb2xX/0PPhUBAi7GBVk3pexlC7JyKDr2pI4eDdbGfRBVqnUFb4C3BSyH0UDaTDnsJBhScuM&#10;kvvhYRRch49iry/Her1duW263vXsfXBWqt2qFxMQnmr/C/+3N1rBaAzfL+EHyN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B+0gbBAAAA2wAAAA8AAAAAAAAAAAAAAAAAnwIA&#10;AGRycy9kb3ducmV2LnhtbFBLBQYAAAAABAAEAPcAAACNAwAAAAA=&#10;">
                  <v:imagedata r:id="rId9" o:title="220px-Stick_Figure.svg"/>
                  <v:path arrowok="t"/>
                </v:shape>
                <v:shape id="Text Box 90" o:spid="_x0000_s1031" type="#_x0000_t202" style="position:absolute;left:34290;top:83534;width:50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BEgsMA&#10;AADbAAAADwAAAGRycy9kb3ducmV2LnhtbERPy2rCQBTdF/yH4QpupE6qaGvqKCK+cFfTWrq7ZG6T&#10;0MydkBmT+PfOQujycN6LVWdK0VDtCssKXkYRCOLU6oIzBZ/J7vkNhPPIGkvLpOBGDlbL3tMCY21b&#10;/qDm7DMRQtjFqCD3voqldGlOBt3IVsSB+7W1QR9gnUldYxvCTSnHUTSTBgsODTlWtMkp/TtfjYKf&#10;YfZ9ct3+q51MJ9X20CSvF50oNeh363cQnjr/L364j1rBPKwP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BEgsMAAADbAAAADwAAAAAAAAAAAAAAAACYAgAAZHJzL2Rv&#10;d25yZXYueG1sUEsFBgAAAAAEAAQA9QAAAIgDAAAAAA==&#10;" fillcolor="white [3201]" stroked="f" strokeweight=".5pt">
                  <v:textbox>
                    <w:txbxContent>
                      <w:p w:rsidR="00495754" w:rsidRPr="00B0572E" w:rsidRDefault="00495754" w:rsidP="00495754">
                        <w:pPr>
                          <w:rPr>
                            <w:sz w:val="18"/>
                            <w:szCs w:val="18"/>
                          </w:rPr>
                        </w:pPr>
                        <w:r>
                          <w:rPr>
                            <w:sz w:val="18"/>
                            <w:szCs w:val="18"/>
                          </w:rPr>
                          <w:t>Friend</w:t>
                        </w:r>
                      </w:p>
                    </w:txbxContent>
                  </v:textbox>
                </v:shape>
                <v:shape id="Text Box 91" o:spid="_x0000_s1032" type="#_x0000_t202" style="position:absolute;left:6096;top:72485;width:50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hGcYA&#10;AADbAAAADwAAAGRycy9kb3ducmV2LnhtbESPQWvCQBSE70L/w/IKXkQ3Vmxr6iqlWJXeaqzi7ZF9&#10;TUKzb0N2m8R/7wqCx2FmvmHmy86UoqHaFZYVjEcRCOLU6oIzBfvkc/gKwnlkjaVlUnAmB8vFQ2+O&#10;sbYtf1Oz85kIEHYxKsi9r2IpXZqTQTeyFXHwfm1t0AdZZ1LX2Aa4KeVTFD1LgwWHhRwr+sgp/dv9&#10;GwWnQXb8ct36p51MJ9Vq0yQvB50o1X/s3t9AeOr8PXxrb7WC2Ri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zhGcYAAADbAAAADwAAAAAAAAAAAAAAAACYAgAAZHJz&#10;L2Rvd25yZXYueG1sUEsFBgAAAAAEAAQA9QAAAIsDAAAAAA==&#10;" fillcolor="white [3201]" stroked="f" strokeweight=".5pt">
                  <v:textbox>
                    <w:txbxContent>
                      <w:p w:rsidR="00495754" w:rsidRPr="00B0572E" w:rsidRDefault="00495754" w:rsidP="00495754">
                        <w:pPr>
                          <w:rPr>
                            <w:sz w:val="18"/>
                            <w:szCs w:val="18"/>
                          </w:rPr>
                        </w:pPr>
                        <w:r>
                          <w:rPr>
                            <w:sz w:val="18"/>
                            <w:szCs w:val="18"/>
                          </w:rPr>
                          <w:t>Client</w:t>
                        </w:r>
                      </w:p>
                    </w:txbxContent>
                  </v:textbox>
                </v:shape>
                <v:shape id="Text Box 92" o:spid="_x0000_s1033" type="#_x0000_t202" style="position:absolute;left:55245;top:54387;width:50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495754" w:rsidRPr="00B0572E" w:rsidRDefault="00495754" w:rsidP="00495754">
                        <w:pPr>
                          <w:rPr>
                            <w:sz w:val="18"/>
                            <w:szCs w:val="18"/>
                          </w:rPr>
                        </w:pPr>
                        <w:r>
                          <w:rPr>
                            <w:sz w:val="18"/>
                            <w:szCs w:val="18"/>
                          </w:rPr>
                          <w:t>UI</w:t>
                        </w:r>
                      </w:p>
                    </w:txbxContent>
                  </v:textbox>
                </v:shape>
                <v:group id="Group 93" o:spid="_x0000_s1034" style="position:absolute;width:66706;height:81518" coordsize="66706,81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Picture 94" o:spid="_x0000_s1035" type="#_x0000_t75" alt="http://upload.wikimedia.org/wikipedia/commons/thumb/9/94/Stick_Figure.svg/220px-Stick_Figure.svg.png" style="position:absolute;left:53530;top:45720;width:6858;height:9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m60XEAAAA2wAAAA8AAABkcnMvZG93bnJldi54bWxEj92KwjAUhO+FfYdwFvZOU5dF3dpURFAW&#10;BMWf9frYHNtic1KaqPXtjSB4OczMN0wyaU0lrtS40rKCfi8CQZxZXXKuYL+bd0cgnEfWWFkmBXdy&#10;MEk/OgnG2t54Q9etz0WAsItRQeF9HUvpsoIMup6tiYN3so1BH2STS93gLcBNJb+jaCANlhwWCqxp&#10;VlB23l6MguPwUq31YdculnO3zBervj0P/pX6+mynYxCeWv8Ov9p/WsHvDzy/hB8g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m60XEAAAA2wAAAA8AAAAAAAAAAAAAAAAA&#10;nwIAAGRycy9kb3ducmV2LnhtbFBLBQYAAAAABAAEAPcAAACQAwAAAAA=&#10;">
                    <v:imagedata r:id="rId9" o:title="220px-Stick_Figure.svg"/>
                    <v:path arrowok="t"/>
                  </v:shape>
                  <v:shape id="Picture 95" o:spid="_x0000_s1036" type="#_x0000_t75" alt="http://upload.wikimedia.org/wikipedia/commons/thumb/9/94/Stick_Figure.svg/220px-Stick_Figure.svg.png" style="position:absolute;left:6381;top:33718;width:6858;height:9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qTt7EAAAA2wAAAA8AAABkcnMvZG93bnJldi54bWxEj92KwjAUhO+FfYdwFvZOUxdW3dpURFAW&#10;BMWf9frYHNtic1KaqPXtjSB4OczMN0wyaU0lrtS40rKCfi8CQZxZXXKuYL+bd0cgnEfWWFkmBXdy&#10;MEk/OgnG2t54Q9etz0WAsItRQeF9HUvpsoIMup6tiYN3so1BH2STS93gLcBNJb+jaCANlhwWCqxp&#10;VlB23l6MguPwUq31YdculnO3zBervj0P/pX6+mynYxCeWv8Ov9p/WsHvDzy/hB8g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qTt7EAAAA2wAAAA8AAAAAAAAAAAAAAAAA&#10;nwIAAGRycy9kb3ducmV2LnhtbFBLBQYAAAAABAAEAPcAAACQAwAAAAA=&#10;">
                    <v:imagedata r:id="rId9" o:title="220px-Stick_Figure.svg"/>
                    <v:path arrowok="t"/>
                  </v:shape>
                  <v:oval id="Oval 96" o:spid="_x0000_s1037" style="position:absolute;left:28670;top:13811;width:12338;height:5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1AnsUA&#10;AADbAAAADwAAAGRycy9kb3ducmV2LnhtbESPQWvCQBSE70L/w/IKvdVNCtU2dQ1aEHpQsEnF6yP7&#10;TEKzb0N2NTG/visUPA4z8w2zSAfTiAt1rrasIJ5GIIgLq2suFfzkm+c3EM4ja2wsk4IrOUiXD5MF&#10;Jtr2/E2XzJciQNglqKDyvk2kdEVFBt3UtsTBO9nOoA+yK6XusA9w08iXKJpJgzWHhQpb+qyo+M3O&#10;RkG+dq91Hu/N1undON9e5XE8nJR6ehxWHyA8Df4e/m9/aQXvM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PUCexQAAANsAAAAPAAAAAAAAAAAAAAAAAJgCAABkcnMv&#10;ZG93bnJldi54bWxQSwUGAAAAAAQABAD1AAAAigMAAAAA&#10;" fillcolor="white [3201]" strokecolor="black [3200]" strokeweight="1pt">
                    <v:textbox>
                      <w:txbxContent>
                        <w:p w:rsidR="00495754" w:rsidRPr="00C774CE" w:rsidRDefault="00495754" w:rsidP="00495754">
                          <w:pPr>
                            <w:jc w:val="center"/>
                            <w:rPr>
                              <w:sz w:val="16"/>
                              <w:szCs w:val="16"/>
                            </w:rPr>
                          </w:pPr>
                          <w:r w:rsidRPr="00C774CE">
                            <w:rPr>
                              <w:sz w:val="16"/>
                              <w:szCs w:val="16"/>
                            </w:rPr>
                            <w:t>Log In</w:t>
                          </w:r>
                        </w:p>
                      </w:txbxContent>
                    </v:textbox>
                  </v:oval>
                  <v:oval id="Oval 97" o:spid="_x0000_s1038" style="position:absolute;left:12573;top:73437;width:12541;height:5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HlBcMA&#10;AADbAAAADwAAAGRycy9kb3ducmV2LnhtbESPQYvCMBSE74L/ITzBm6YK6lqNooLgwYVdq3h9NM+2&#10;2LyUJmr1128WBI/DzHzDzJeNKcWdaldYVjDoRyCIU6sLzhQck23vC4TzyBpLy6TgSQ6Wi3ZrjrG2&#10;D/6l+8FnIkDYxagg976KpXRpTgZd31bEwbvY2qAPss6krvER4KaUwygaS4MFh4UcK9rklF4PN6Mg&#10;WbtRkQx+zN7p79dk/5Tn1+miVLfTrGYgPDX+E363d1rBdAL/X8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HlBcMAAADbAAAADwAAAAAAAAAAAAAAAACYAgAAZHJzL2Rv&#10;d25yZXYueG1sUEsFBgAAAAAEAAQA9QAAAIgDAAAAAA==&#10;" fillcolor="white [3201]" strokecolor="black [3200]" strokeweight="1pt">
                    <v:textbox>
                      <w:txbxContent>
                        <w:p w:rsidR="00495754" w:rsidRPr="00BC486B" w:rsidRDefault="00495754" w:rsidP="00495754">
                          <w:pPr>
                            <w:jc w:val="center"/>
                            <w:rPr>
                              <w:sz w:val="16"/>
                              <w:szCs w:val="16"/>
                            </w:rPr>
                          </w:pPr>
                          <w:r w:rsidRPr="00BC486B">
                            <w:rPr>
                              <w:sz w:val="16"/>
                              <w:szCs w:val="16"/>
                            </w:rPr>
                            <w:t>Register for new account</w:t>
                          </w:r>
                        </w:p>
                      </w:txbxContent>
                    </v:textbox>
                  </v:oval>
                  <v:oval id="Oval 98" o:spid="_x0000_s1039" style="position:absolute;left:28956;top:42767;width:12223;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5xd8IA&#10;AADbAAAADwAAAGRycy9kb3ducmV2LnhtbERPy2rCQBTdC/2H4Rbc6SSCj6ZOQisUXCioaen2krkm&#10;oZk7ITM10a93FoLLw3mvs8E04kKdqy0riKcRCOLC6ppLBd/512QFwnlkjY1lUnAlB1n6Mlpjom3P&#10;R7qcfClCCLsEFVTet4mUrqjIoJvaljhwZ9sZ9AF2pdQd9iHcNHIWRQtpsObQUGFLm4qKv9O/UZB/&#10;unmdxwezc3p/W+6u8vf2c1Zq/Dp8vIPwNPin+OHeagVvYWz4En6AT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7nF3wgAAANsAAAAPAAAAAAAAAAAAAAAAAJgCAABkcnMvZG93&#10;bnJldi54bWxQSwUGAAAAAAQABAD1AAAAhwMAAAAA&#10;" fillcolor="white [3201]" strokecolor="black [3200]" strokeweight="1pt">
                    <v:textbox>
                      <w:txbxContent>
                        <w:p w:rsidR="00495754" w:rsidRPr="00BC486B" w:rsidRDefault="00495754" w:rsidP="00495754">
                          <w:pPr>
                            <w:jc w:val="center"/>
                            <w:rPr>
                              <w:sz w:val="16"/>
                              <w:szCs w:val="16"/>
                            </w:rPr>
                          </w:pPr>
                          <w:r w:rsidRPr="00BC486B">
                            <w:rPr>
                              <w:sz w:val="16"/>
                              <w:szCs w:val="16"/>
                            </w:rPr>
                            <w:t>List of Monsters</w:t>
                          </w:r>
                        </w:p>
                      </w:txbxContent>
                    </v:textbox>
                  </v:oval>
                  <v:oval id="Oval 99" o:spid="_x0000_s1040" style="position:absolute;left:28575;top:29622;width:13303;height:5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LU7MMA&#10;AADbAAAADwAAAGRycy9kb3ducmV2LnhtbESPQYvCMBSE74L/ITzB25q6oK7VKK4geFBwreL10Tzb&#10;YvNSmqjVX2+EBY/DzHzDTOeNKcWNaldYVtDvRSCIU6sLzhQcktXXDwjnkTWWlknBgxzMZ+3WFGNt&#10;7/xHt73PRICwi1FB7n0VS+nSnAy6nq2Ig3e2tUEfZJ1JXeM9wE0pv6NoKA0WHBZyrGiZU3rZX42C&#10;5NcNiqS/Mxunt8/R5iFPz+NZqW6nWUxAeGr8J/zfXmsF4zG8v4Qf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LU7MMAAADbAAAADwAAAAAAAAAAAAAAAACYAgAAZHJzL2Rv&#10;d25yZXYueG1sUEsFBgAAAAAEAAQA9QAAAIgDAAAAAA==&#10;" fillcolor="white [3201]" strokecolor="black [3200]" strokeweight="1pt">
                    <v:textbox>
                      <w:txbxContent>
                        <w:p w:rsidR="00495754" w:rsidRPr="00BC486B" w:rsidRDefault="00495754" w:rsidP="00495754">
                          <w:pPr>
                            <w:jc w:val="center"/>
                            <w:rPr>
                              <w:sz w:val="16"/>
                              <w:szCs w:val="16"/>
                            </w:rPr>
                          </w:pPr>
                          <w:r w:rsidRPr="00BC486B">
                            <w:rPr>
                              <w:sz w:val="16"/>
                              <w:szCs w:val="16"/>
                            </w:rPr>
                            <w:t>Receive Cash Prize</w:t>
                          </w:r>
                        </w:p>
                      </w:txbxContent>
                    </v:textbox>
                  </v:oval>
                  <v:oval id="Oval 100" o:spid="_x0000_s1041" style="position:absolute;left:47910;top:66294;width:11910;height:5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yesUA&#10;AADcAAAADwAAAGRycy9kb3ducmV2LnhtbESPT2vCQBDF74V+h2UK3upGwT9EV7EFwYOCmhavQ3ZM&#10;gtnZkF01+umdQ6G3Gd6b934zX3auVjdqQ+XZwKCfgCLOva24MPCTrT+noEJEtlh7JgMPCrBcvL/N&#10;MbX+zge6HWOhJIRDigbKGJtU65CX5DD0fUMs2tm3DqOsbaFti3cJd7UeJslYO6xYGkps6Luk/HK8&#10;OgPZVxhV2WDvtsHunpPtQ5+ev2djeh/dagYqUhf/zX/XGyv4ieDLMzKBXr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SHJ6xQAAANwAAAAPAAAAAAAAAAAAAAAAAJgCAABkcnMv&#10;ZG93bnJldi54bWxQSwUGAAAAAAQABAD1AAAAigMAAAAA&#10;" fillcolor="white [3201]" strokecolor="black [3200]" strokeweight="1pt">
                    <v:textbox>
                      <w:txbxContent>
                        <w:p w:rsidR="00495754" w:rsidRPr="00BC486B" w:rsidRDefault="00495754" w:rsidP="00495754">
                          <w:pPr>
                            <w:jc w:val="center"/>
                            <w:rPr>
                              <w:sz w:val="16"/>
                              <w:szCs w:val="16"/>
                            </w:rPr>
                          </w:pPr>
                          <w:r w:rsidRPr="00BC486B">
                            <w:rPr>
                              <w:sz w:val="16"/>
                              <w:szCs w:val="16"/>
                            </w:rPr>
                            <w:t xml:space="preserve">Challenging Friends </w:t>
                          </w:r>
                        </w:p>
                      </w:txbxContent>
                    </v:textbox>
                  </v:oval>
                  <v:oval id="Oval 101" o:spid="_x0000_s1042" style="position:absolute;left:4286;top:24288;width:12541;height:5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X4cMA&#10;AADcAAAADwAAAGRycy9kb3ducmV2LnhtbERPTWvCQBC9F/oflil4q5sIWoluQhWEHhRa0+J1yI5J&#10;aHY2ZLea5Nd3BcHbPN7nrLPeNOJCnastK4inEQjiwuqaSwXf+e51CcJ5ZI2NZVIwkIMsfX5aY6Lt&#10;lb/ocvSlCCHsElRQed8mUrqiIoNualviwJ1tZ9AH2JVSd3gN4aaRsyhaSIM1h4YKW9pWVPwe/4yC&#10;fOPmdR5/mr3Th/FtP8jT+HNWavLSv69AeOr9Q3x3f+gwP4rh9ky4QK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X4cMAAADcAAAADwAAAAAAAAAAAAAAAACYAgAAZHJzL2Rv&#10;d25yZXYueG1sUEsFBgAAAAAEAAQA9QAAAIgDAAAAAA==&#10;" fillcolor="white [3201]" strokecolor="black [3200]" strokeweight="1pt">
                    <v:textbox>
                      <w:txbxContent>
                        <w:p w:rsidR="00495754" w:rsidRPr="00BC486B" w:rsidRDefault="00495754" w:rsidP="00495754">
                          <w:pPr>
                            <w:jc w:val="center"/>
                            <w:rPr>
                              <w:sz w:val="16"/>
                              <w:szCs w:val="16"/>
                            </w:rPr>
                          </w:pPr>
                          <w:r w:rsidRPr="00BC486B">
                            <w:rPr>
                              <w:sz w:val="16"/>
                              <w:szCs w:val="16"/>
                            </w:rPr>
                            <w:t>Accept/</w:t>
                          </w:r>
                          <w:r>
                            <w:rPr>
                              <w:sz w:val="16"/>
                              <w:szCs w:val="16"/>
                            </w:rPr>
                            <w:t>Deny challenge</w:t>
                          </w:r>
                        </w:p>
                      </w:txbxContent>
                    </v:textbox>
                  </v:oval>
                  <v:oval id="Oval 102" o:spid="_x0000_s1043" style="position:absolute;left:27432;top:64198;width:13709;height:57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ZJlsMA&#10;AADcAAAADwAAAGRycy9kb3ducmV2LnhtbERPTWvCQBC9C/6HZQq9mY1CW4nZSC0UerBgjaXXITvJ&#10;BrOzIbvV6K93CwVv83ifk69H24kTDb51rGCepCCIK6dbbhQcyvfZEoQPyBo7x6TgQh7WxXSSY6bd&#10;mb/otA+NiCHsM1RgQugzKX1lyKJPXE8cudoNFkOEQyP1gOcYbju5SNNnabHl2GCwpzdD1XH/axWU&#10;G//UlvOd3Xr9eX3ZXuTP9btW6vFhfF2BCDSGu/jf/aHj/HQBf8/EC2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ZJlsMAAADcAAAADwAAAAAAAAAAAAAAAACYAgAAZHJzL2Rv&#10;d25yZXYueG1sUEsFBgAAAAAEAAQA9QAAAIgDAAAAAA==&#10;" fillcolor="white [3201]" strokecolor="black [3200]" strokeweight="1pt">
                    <v:textbox>
                      <w:txbxContent>
                        <w:p w:rsidR="00495754" w:rsidRPr="00C774CE" w:rsidRDefault="00495754" w:rsidP="00495754">
                          <w:pPr>
                            <w:jc w:val="center"/>
                            <w:rPr>
                              <w:sz w:val="16"/>
                              <w:szCs w:val="16"/>
                            </w:rPr>
                          </w:pPr>
                          <w:r w:rsidRPr="00C774CE">
                            <w:rPr>
                              <w:sz w:val="16"/>
                              <w:szCs w:val="16"/>
                            </w:rPr>
                            <w:t>Sell monster/services</w:t>
                          </w:r>
                        </w:p>
                      </w:txbxContent>
                    </v:textbox>
                  </v:oval>
                  <v:oval id="Oval 103" o:spid="_x0000_s1044" style="position:absolute;left:18478;top:68865;width:14230;height:5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sDcEA&#10;AADcAAAADwAAAGRycy9kb3ducmV2LnhtbERPTYvCMBC9L/gfwgje1lTFVapRVBA8KKxW8To0Y1ts&#10;JqWJWv31RljY2zze50znjSnFnWpXWFbQ60YgiFOrC84UHJP19xiE88gaS8uk4EkO5rPW1xRjbR+8&#10;p/vBZyKEsItRQe59FUvp0pwMuq6tiAN3sbVBH2CdSV3jI4SbUvaj6EcaLDg05FjRKqf0ergZBcnS&#10;DYuk92u2Tu9eo+1Tnl+ni1KddrOYgPDU+H/xn3ujw/xoAJ9nwgVy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a7A3BAAAA3AAAAA8AAAAAAAAAAAAAAAAAmAIAAGRycy9kb3du&#10;cmV2LnhtbFBLBQYAAAAABAAEAPUAAACGAwAAAAA=&#10;" fillcolor="white [3201]" strokecolor="black [3200]" strokeweight="1pt">
                    <v:textbox>
                      <w:txbxContent>
                        <w:p w:rsidR="00495754" w:rsidRPr="00BC486B" w:rsidRDefault="00495754" w:rsidP="00495754">
                          <w:pPr>
                            <w:jc w:val="center"/>
                            <w:rPr>
                              <w:sz w:val="16"/>
                              <w:szCs w:val="16"/>
                            </w:rPr>
                          </w:pPr>
                          <w:r>
                            <w:rPr>
                              <w:sz w:val="16"/>
                              <w:szCs w:val="16"/>
                            </w:rPr>
                            <w:t>Buy monst</w:t>
                          </w:r>
                          <w:r w:rsidRPr="00BC486B">
                            <w:rPr>
                              <w:sz w:val="16"/>
                              <w:szCs w:val="16"/>
                            </w:rPr>
                            <w:t>ers/services</w:t>
                          </w:r>
                        </w:p>
                      </w:txbxContent>
                    </v:textbox>
                  </v:oval>
                  <v:oval id="Oval 104" o:spid="_x0000_s1045" style="position:absolute;left:28670;top:18859;width:12338;height:5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N0ecEA&#10;AADcAAAADwAAAGRycy9kb3ducmV2LnhtbERPTYvCMBC9L/gfwgje1lTRVapRVBA8KKxW8To0Y1ts&#10;JqWJWv31RljY2zze50znjSnFnWpXWFbQ60YgiFOrC84UHJP19xiE88gaS8uk4EkO5rPW1xRjbR+8&#10;p/vBZyKEsItRQe59FUvp0pwMuq6tiAN3sbVBH2CdSV3jI4SbUvaj6EcaLDg05FjRKqf0ergZBcnS&#10;DYuk92u2Tu9eo+1Tnl+ni1KddrOYgPDU+H/xn3ujw/xoAJ9nwgVy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zdHnBAAAA3AAAAA8AAAAAAAAAAAAAAAAAmAIAAGRycy9kb3du&#10;cmV2LnhtbFBLBQYAAAAABAAEAPUAAACGAwAAAAA=&#10;" fillcolor="white [3201]" strokecolor="black [3200]" strokeweight="1pt">
                    <v:textbox>
                      <w:txbxContent>
                        <w:p w:rsidR="00495754" w:rsidRPr="00C774CE" w:rsidRDefault="00495754" w:rsidP="00495754">
                          <w:pPr>
                            <w:jc w:val="center"/>
                            <w:rPr>
                              <w:sz w:val="16"/>
                              <w:szCs w:val="16"/>
                            </w:rPr>
                          </w:pPr>
                          <w:r w:rsidRPr="00C774CE">
                            <w:rPr>
                              <w:sz w:val="16"/>
                              <w:szCs w:val="16"/>
                            </w:rPr>
                            <w:t>Log Out</w:t>
                          </w:r>
                        </w:p>
                      </w:txbxContent>
                    </v:textbox>
                  </v:oval>
                  <v:oval id="Oval 105" o:spid="_x0000_s1046" style="position:absolute;left:27813;top:35528;width:14033;height:7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4sEA&#10;AADcAAAADwAAAGRycy9kb3ducmV2LnhtbERPy6rCMBDdX/AfwgjurqmCD6pRVBBcKFyt4nZoxrbY&#10;TEoTtfr1N4Lgbg7nOdN5Y0pxp9oVlhX0uhEI4tTqgjMFx2T9OwbhPLLG0jIpeJKD+az1M8VY2wfv&#10;6X7wmQgh7GJUkHtfxVK6NCeDrmsr4sBdbG3QB1hnUtf4COGmlP0oGkqDBYeGHCta5ZReDzejIFm6&#10;QZH0/szW6d1rtH3K8+t0UarTbhYTEJ4a/xV/3Bsd5kcDeD8TLp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0eLBAAAA3AAAAA8AAAAAAAAAAAAAAAAAmAIAAGRycy9kb3du&#10;cmV2LnhtbFBLBQYAAAAABAAEAPUAAACGAwAAAAA=&#10;" fillcolor="white [3201]" strokecolor="black [3200]" strokeweight="1pt">
                    <v:textbox>
                      <w:txbxContent>
                        <w:p w:rsidR="00495754" w:rsidRPr="00C774CE" w:rsidRDefault="00495754" w:rsidP="00495754">
                          <w:pPr>
                            <w:jc w:val="center"/>
                            <w:rPr>
                              <w:sz w:val="16"/>
                              <w:szCs w:val="16"/>
                            </w:rPr>
                          </w:pPr>
                          <w:r>
                            <w:rPr>
                              <w:sz w:val="16"/>
                              <w:szCs w:val="16"/>
                            </w:rPr>
                            <w:t>List of monsters,</w:t>
                          </w:r>
                          <w:r w:rsidRPr="00C774CE">
                            <w:rPr>
                              <w:sz w:val="16"/>
                              <w:szCs w:val="16"/>
                            </w:rPr>
                            <w:t xml:space="preserve"> friends and challenge requests</w:t>
                          </w:r>
                        </w:p>
                      </w:txbxContent>
                    </v:textbox>
                  </v:oval>
                  <v:oval id="Oval 106" o:spid="_x0000_s1047" style="position:absolute;left:47910;top:71532;width:12440;height:5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1PlcIA&#10;AADcAAAADwAAAGRycy9kb3ducmV2LnhtbERPTWvCQBC9F/wPyxS81Y1CrUTXUIVCDwrWWHodsmM2&#10;mJ0N2a2J/npXELzN433OIuttLc7U+sqxgvEoAUFcOF1xqeCQf73NQPiArLF2TAou5CFbDl4WmGrX&#10;8Q+d96EUMYR9igpMCE0qpS8MWfQj1xBH7uhaiyHCtpS6xS6G21pOkmQqLVYcGww2tDZUnPb/VkG+&#10;8u9VPt7Zjdfb68fmIv+uv0elhq/95xxEoD48xQ/3t47zkyncn4kX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7U+VwgAAANwAAAAPAAAAAAAAAAAAAAAAAJgCAABkcnMvZG93&#10;bnJldi54bWxQSwUGAAAAAAQABAD1AAAAhwMAAAAA&#10;" fillcolor="white [3201]" strokecolor="black [3200]" strokeweight="1pt">
                    <v:textbox>
                      <w:txbxContent>
                        <w:p w:rsidR="00495754" w:rsidRPr="00C774CE" w:rsidRDefault="00495754" w:rsidP="00495754">
                          <w:pPr>
                            <w:jc w:val="center"/>
                            <w:rPr>
                              <w:sz w:val="16"/>
                              <w:szCs w:val="16"/>
                            </w:rPr>
                          </w:pPr>
                          <w:r w:rsidRPr="00C774CE">
                            <w:rPr>
                              <w:sz w:val="16"/>
                              <w:szCs w:val="16"/>
                            </w:rPr>
                            <w:t>Send friend requests</w:t>
                          </w:r>
                        </w:p>
                      </w:txbxContent>
                    </v:textbox>
                  </v:oval>
                  <v:oval id="Oval 107" o:spid="_x0000_s1048" style="position:absolute;left:29337;top:24288;width:13360;height:5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HqDsIA&#10;AADcAAAADwAAAGRycy9kb3ducmV2LnhtbERPS4vCMBC+L/gfwgje1tQFV6mmoguCBwXXKl6HZvrA&#10;ZlKaqNVfvxEWvM3H95z5ojO1uFHrKssKRsMIBHFmdcWFgmO6/pyCcB5ZY22ZFDzIwSLpfcwx1vbO&#10;v3Q7+EKEEHYxKii9b2IpXVaSQTe0DXHgctsa9AG2hdQt3kO4qeVXFH1LgxWHhhIb+ikpuxyuRkG6&#10;cuMqHe3N1undc7J9yPPzlCs16HfLGQhPnX+L/90bHeZHE3g9Ey6Qy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eoOwgAAANwAAAAPAAAAAAAAAAAAAAAAAJgCAABkcnMvZG93&#10;bnJldi54bWxQSwUGAAAAAAQABAD1AAAAhwMAAAAA&#10;" fillcolor="white [3201]" strokecolor="black [3200]" strokeweight="1pt">
                    <v:textbox>
                      <w:txbxContent>
                        <w:p w:rsidR="00495754" w:rsidRPr="00C774CE" w:rsidRDefault="00495754" w:rsidP="00495754">
                          <w:pPr>
                            <w:jc w:val="center"/>
                            <w:rPr>
                              <w:sz w:val="16"/>
                              <w:szCs w:val="16"/>
                            </w:rPr>
                          </w:pPr>
                          <w:r w:rsidRPr="00C774CE">
                            <w:rPr>
                              <w:sz w:val="16"/>
                              <w:szCs w:val="16"/>
                            </w:rPr>
                            <w:t>Receives prize money</w:t>
                          </w:r>
                        </w:p>
                      </w:txbxContent>
                    </v:textbox>
                  </v:oval>
                  <v:oval id="Oval 108" o:spid="_x0000_s1049" style="position:absolute;left:47910;top:61436;width:12351;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5+fMUA&#10;AADcAAAADwAAAGRycy9kb3ducmV2LnhtbESPT2vCQBDF74V+h2UK3upGwT9EV7EFwYOCmhavQ3ZM&#10;gtnZkF01+umdQ6G3Gd6b934zX3auVjdqQ+XZwKCfgCLOva24MPCTrT+noEJEtlh7JgMPCrBcvL/N&#10;MbX+zge6HWOhJIRDigbKGJtU65CX5DD0fUMs2tm3DqOsbaFti3cJd7UeJslYO6xYGkps6Luk/HK8&#10;OgPZVxhV2WDvtsHunpPtQ5+ev2djeh/dagYqUhf/zX/XGyv4idDKMzKBXr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n58xQAAANwAAAAPAAAAAAAAAAAAAAAAAJgCAABkcnMv&#10;ZG93bnJldi54bWxQSwUGAAAAAAQABAD1AAAAigMAAAAA&#10;" fillcolor="white [3201]" strokecolor="black [3200]" strokeweight="1pt">
                    <v:textbox>
                      <w:txbxContent>
                        <w:p w:rsidR="00495754" w:rsidRPr="00C774CE" w:rsidRDefault="00495754" w:rsidP="00495754">
                          <w:pPr>
                            <w:jc w:val="center"/>
                            <w:rPr>
                              <w:sz w:val="16"/>
                              <w:szCs w:val="16"/>
                            </w:rPr>
                          </w:pPr>
                          <w:r w:rsidRPr="00C774CE">
                            <w:rPr>
                              <w:sz w:val="16"/>
                              <w:szCs w:val="16"/>
                            </w:rPr>
                            <w:t>Wealth Leader board</w:t>
                          </w:r>
                        </w:p>
                      </w:txbxContent>
                    </v:textbox>
                  </v:oval>
                  <v:line id="Straight Connector 109" o:spid="_x0000_s1050" style="position:absolute;flip:y;visibility:visible;mso-wrap-style:square" from="11144,29908" to="11144,33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wx8MAAADcAAAADwAAAGRycy9kb3ducmV2LnhtbERPS2vCQBC+C/0Pywi9mY09WBuzShEK&#10;xRLRtD14G7KTB83OhuyapP/eLRS8zcf3nHQ3mVYM1LvGsoJlFIMgLqxuuFLw9fm2WINwHllja5kU&#10;/JKD3fZhlmKi7chnGnJfiRDCLkEFtfddIqUrajLoItsRB660vUEfYF9J3eMYwk0rn+J4JQ02HBpq&#10;7GhfU/GTX42C0l27/eVb+/L5kJ2z8qM64nhS6nE+vW5AeJr8XfzvftdhfvwCf8+EC+T2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MMfDAAAA3AAAAA8AAAAAAAAAAAAA&#10;AAAAoQIAAGRycy9kb3ducmV2LnhtbFBLBQYAAAAABAAEAPkAAACRAwAAAAA=&#10;" strokecolor="black [3040]"/>
                  <v:line id="Straight Connector 110" o:spid="_x0000_s1051" style="position:absolute;flip:y;visibility:visible;mso-wrap-style:square" from="12573,36004" to="21291,36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0Ph8UAAADcAAAADwAAAGRycy9kb3ducmV2LnhtbESPT2vCQBDF7wW/wzKCt7qxB1uiq4gg&#10;FMVSox68DdnJH8zOhuxq0m/fORR6m+G9ee83y/XgGvWkLtSeDcymCSji3NuaSwOX8+71A1SIyBYb&#10;z2TghwKsV6OXJabW93yiZxZLJSEcUjRQxdimWoe8Iodh6lti0QrfOYyydqW2HfYS7hr9liRz7bBm&#10;aaiwpW1F+T17OANFeLTb29XG4n1/PB2LQ/mF/bcxk/GwWYCKNMR/89/1pxX8meDL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0Ph8UAAADcAAAADwAAAAAAAAAA&#10;AAAAAAChAgAAZHJzL2Rvd25yZXYueG1sUEsFBgAAAAAEAAQA+QAAAJMDAAAAAA==&#10;" strokecolor="black [3040]"/>
                  <v:line id="Straight Connector 111" o:spid="_x0000_s1052" style="position:absolute;flip:y;visibility:visible;mso-wrap-style:square" from="21336,17335" to="28672,3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qHMMAAADcAAAADwAAAGRycy9kb3ducmV2LnhtbERPyWrDMBC9F/IPYgK51bJzSItrJZRA&#10;ICS4NNuht8EaL9QaGUuxnb+vCoXe5vHWyTaTacVAvWssK0iiGARxYXXDlYLrZff8CsJ5ZI2tZVLw&#10;IAeb9ewpw1TbkU80nH0lQgi7FBXU3neplK6oyaCLbEccuNL2Bn2AfSV1j2MIN61cxvFKGmw4NNTY&#10;0bam4vt8NwpKd++2Xzfty5dDfsrLY/WB46dSi/n0/gbC0+T/xX/uvQ7zkwR+nwkX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BqhzDAAAA3AAAAA8AAAAAAAAAAAAA&#10;AAAAoQIAAGRycy9kb3ducmV2LnhtbFBLBQYAAAAABAAEAPkAAACRAwAAAAA=&#10;" strokecolor="black [3040]"/>
                  <v:line id="Straight Connector 112" o:spid="_x0000_s1053" style="position:absolute;flip:y;visibility:visible;mso-wrap-style:square" from="21336,22955" to="29948,36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M0a8AAAADcAAAADwAAAGRycy9kb3ducmV2LnhtbERPy6rCMBDdX/AfwgjurqkuVKpRRBAu&#10;VxSfC3dDM31gMylNtPXvjSC4m8N5zmzRmlI8qHaFZQWDfgSCOLG64EzB+bT+nYBwHlljaZkUPMnB&#10;Yt75mWGsbcMHehx9JkIIuxgV5N5XsZQuycmg69uKOHCprQ36AOtM6hqbEG5KOYyikTRYcGjIsaJV&#10;TsnteDcKUnevVteL9un4f3vYpptsh81eqV63XU5BeGr9V/xx/+kwfzCE9zPhAj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nTNGvAAAAA3AAAAA8AAAAAAAAAAAAAAAAA&#10;oQIAAGRycy9kb3ducmV2LnhtbFBLBQYAAAAABAAEAPkAAACOAwAAAAA=&#10;" strokecolor="black [3040]"/>
                  <v:line id="Straight Connector 113" o:spid="_x0000_s1054" style="position:absolute;flip:y;visibility:visible;mso-wrap-style:square" from="21336,28098" to="29946,36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R8MMAAADcAAAADwAAAGRycy9kb3ducmV2LnhtbERPS2vCQBC+C/6HZQq9mY0tVEmzShGE&#10;0pJioh68DdnJg2ZnQ3Y16b/vFgre5uN7TrqdTCduNLjWsoJlFIMgLq1uuVZwOu4XaxDOI2vsLJOC&#10;H3Kw3cxnKSbajpzTrfC1CCHsElTQeN8nUrqyIYMusj1x4Co7GPQBDrXUA44h3HTyKY5fpMGWQ0OD&#10;Pe0aKr+Lq1FQuWu/u5y1r1YfWZ5Vn/UXjgelHh+mt1cQniZ/F/+733WYv3yG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fkfDDAAAA3AAAAA8AAAAAAAAAAAAA&#10;AAAAoQIAAGRycy9kb3ducmV2LnhtbFBLBQYAAAAABAAEAPkAAACRAwAAAAA=&#10;" strokecolor="black [3040]"/>
                  <v:line id="Straight Connector 114" o:spid="_x0000_s1055" style="position:absolute;flip:y;visibility:visible;mso-wrap-style:square" from="21336,32766" to="28987,36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YJhMMAAADcAAAADwAAAGRycy9kb3ducmV2LnhtbERPS2vCQBC+C/6HZQq9mY2lVEmzShGE&#10;0pJioh68DdnJg2ZnQ3Y16b/vFgre5uN7TrqdTCduNLjWsoJlFIMgLq1uuVZwOu4XaxDOI2vsLJOC&#10;H3Kw3cxnKSbajpzTrfC1CCHsElTQeN8nUrqyIYMusj1x4Co7GPQBDrXUA44h3HTyKY5fpMGWQ0OD&#10;Pe0aKr+Lq1FQuWu/u5y1r1YfWZ5Vn/UXjgelHh+mt1cQniZ/F/+733WYv3yG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2CYTDAAAA3AAAAA8AAAAAAAAAAAAA&#10;AAAAoQIAAGRycy9kb3ducmV2LnhtbFBLBQYAAAAABAAEAPkAAACRAwAAAAA=&#10;" strokecolor="black [3040]"/>
                  <v:line id="Straight Connector 115" o:spid="_x0000_s1056" style="position:absolute;visibility:visible;mso-wrap-style:square" from="21336,36099" to="28454,37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h2icQAAADcAAAADwAAAGRycy9kb3ducmV2LnhtbESPzWrDMBCE74W8g9hAb43shoTGiRxC&#10;SWhpT83PfbE2trG1ciQlUd++KhR622Vmvp1draPpxY2cby0ryCcZCOLK6pZrBcfD7ukFhA/IGnvL&#10;pOCbPKzL0cMKC23v/EW3fahFgrAvUEETwlBI6auGDPqJHYiTdrbOYEirq6V2eE9w08vnLJtLgy2n&#10;Cw0O9NpQ1e2vJlHy08XIt26Bpw/36bbTeZzFi1KP47hZgggUw7/5L/2uU/18Br/PpAlk+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OHaJxAAAANwAAAAPAAAAAAAAAAAA&#10;AAAAAKECAABkcnMvZG93bnJldi54bWxQSwUGAAAAAAQABAD5AAAAkgMAAAAA&#10;" strokecolor="black [3040]"/>
                  <v:line id="Straight Connector 116" o:spid="_x0000_s1057" style="position:absolute;visibility:visible;mso-wrap-style:square" from="21336,36099" to="29946,44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ro/sMAAADcAAAADwAAAGRycy9kb3ducmV2LnhtbESPT2sCMRDF7wW/Qxiht5rdli66GkWk&#10;0mJP/rsPm3F3cTNZk6jptzeFQm8zvPd+82a2iKYTN3K+tawgH2UgiCurW64VHPbrlzEIH5A1dpZJ&#10;wQ95WMwHTzMstb3zlm67UIsEYV+igiaEvpTSVw0Z9CPbEyftZJ3BkFZXS+3wnuCmk69ZVkiDLacL&#10;Dfa0aqg6764mUfLjxcjP8wSPG/ftPt6K+B4vSj0P43IKIlAM/+a/9JdO9fMCfp9JE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q6P7DAAAA3AAAAA8AAAAAAAAAAAAA&#10;AAAAoQIAAGRycy9kb3ducmV2LnhtbFBLBQYAAAAABAAEAPkAAACRAwAAAAA=&#10;" strokecolor="black [3040]"/>
                  <v:line id="Straight Connector 117" o:spid="_x0000_s1058" style="position:absolute;visibility:visible;mso-wrap-style:square" from="21336,36004" to="37598,60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ZNZcMAAADcAAAADwAAAGRycy9kb3ducmV2LnhtbESPQWsCMRCF70L/Q5iCt5pdRdtujVJE&#10;sehJW+/DZrq7uJmsSdT47xuh4G2G9943b6bzaFpxIecbywryQQaCuLS64UrBz/fq5Q2ED8gaW8uk&#10;4EYe5rOn3hQLba+8o8s+VCJB2BeooA6hK6T0ZU0G/cB2xEn7tc5gSKurpHZ4TXDTymGWTaTBhtOF&#10;Gjta1FQe92eTKPnhZOT6+I6Hjdu65WgSx/GkVP85fn6ACBTDw/yf/tKpfv4K92fSBH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mTWXDAAAA3AAAAA8AAAAAAAAAAAAA&#10;AAAAoQIAAGRycy9kb3ducmV2LnhtbFBLBQYAAAAABAAEAPkAAACRAwAAAAA=&#10;" strokecolor="black [3040]"/>
                  <v:line id="Straight Connector 118" o:spid="_x0000_s1059" style="position:absolute;visibility:visible;mso-wrap-style:square" from="37623,60579" to="43999,66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nZF8MAAADcAAAADwAAAGRycy9kb3ducmV2LnhtbESPQW/CMAyF75P2HyJP4jbSMg2NQkAT&#10;2gRip7FxtxqvrWickmQQ/v18QNrtWX7+/N5ilV2vzhRi59lAOS5AEdfedtwY+P56f3wBFROyxd4z&#10;GbhShNXy/m6BlfUX/qTzPjVKIBwrNNCmNFRax7olh3HsB2LZ/fjgMMkYGm0DXgTuej0piql22LF8&#10;aHGgdUv1cf/rhFIeTk5vjjM87MJHeHua5ud8Mmb0kF/noBLl9G++XW+txC8lrZQRBXr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52RfDAAAA3AAAAA8AAAAAAAAAAAAA&#10;AAAAoQIAAGRycy9kb3ducmV2LnhtbFBLBQYAAAAABAAEAPkAAACRAwAAAAA=&#10;" strokecolor="black [3040]"/>
                  <v:line id="Straight Connector 119" o:spid="_x0000_s1060" style="position:absolute;flip:y;visibility:visible;mso-wrap-style:square" from="44100,64198" to="48353,66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emGsMAAADcAAAADwAAAGRycy9kb3ducmV2LnhtbERPS2vCQBC+C/6HZQq9mY09tJpmlSII&#10;pSXFRD14G7KTB83Ohuxq0n/fLRS8zcf3nHQ7mU7caHCtZQXLKAZBXFrdcq3gdNwvViCcR9bYWSYF&#10;P+Rgu5nPUky0HTmnW+FrEULYJaig8b5PpHRlQwZdZHviwFV2MOgDHGqpBxxDuOnkUxw/S4Mth4YG&#10;e9o1VH4XV6Ogctd+dzlrX718ZHlWfdZfOB6UenyY3l5BeJr8Xfzvftdh/nINf8+EC+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3phrDAAAA3AAAAA8AAAAAAAAAAAAA&#10;AAAAoQIAAGRycy9kb3ducmV2LnhtbFBLBQYAAAAABAAEAPkAAACRAwAAAAA=&#10;" strokecolor="black [3040]"/>
                  <v:line id="Straight Connector 120" o:spid="_x0000_s1061" style="position:absolute;visibility:visible;mso-wrap-style:square" from="44005,66294" to="47939,68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MfrMMAAADcAAAADwAAAGRycy9kb3ducmV2LnhtbESPQW/CMAyF75P2HyJP2m2kgIZYIaBp&#10;GhpiJ2Dcrca0FY1TkgzCv58PSLs9y8+f35svs+vUhUJsPRsYDgpQxJW3LdcGfvarlymomJAtdp7J&#10;wI0iLBePD3Msrb/yli67VCuBcCzRQJNSX2odq4YcxoHviWV39MFhkjHU2ga8Ctx1elQUE+2wZfnQ&#10;YE8fDVWn3a8TyvBwdvrr9IaHTfgOn+NJfs1nY56f8vsMVKKc/s3367WV+COJL2VEgV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jH6zDAAAA3AAAAA8AAAAAAAAAAAAA&#10;AAAAoQIAAGRycy9kb3ducmV2LnhtbFBLBQYAAAAABAAEAPkAAACRAwAAAAA=&#10;" strokecolor="black [3040]"/>
                  <v:line id="Straight Connector 121" o:spid="_x0000_s1062" style="position:absolute;flip:y;visibility:visible;mso-wrap-style:square" from="11906,66675" to="27536,70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1gocAAAADcAAAADwAAAGRycy9kb3ducmV2LnhtbERPy6rCMBDdX/AfwgjurqkuVKpRRBAu&#10;VxSfC3dDM31gMylNtPXvjSC4m8N5zmzRmlI8qHaFZQWDfgSCOLG64EzB+bT+nYBwHlljaZkUPMnB&#10;Yt75mWGsbcMHehx9JkIIuxgV5N5XsZQuycmg69uKOHCprQ36AOtM6hqbEG5KOYyikTRYcGjIsaJV&#10;TsnteDcKUnevVteL9un4f3vYpptsh81eqV63XU5BeGr9V/xx/+kwfziA9zPhAj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tYKHAAAAA3AAAAA8AAAAAAAAAAAAAAAAA&#10;oQIAAGRycy9kb3ducmV2LnhtbFBLBQYAAAAABAAEAPkAAACOAwAAAAA=&#10;" strokecolor="black [3040]"/>
                  <v:line id="Straight Connector 122" o:spid="_x0000_s1063" style="position:absolute;visibility:visible;mso-wrap-style:square" from="11906,70008" to="18498,70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0kQMQAAADcAAAADwAAAGRycy9kb3ducmV2LnhtbESPzWrDMBCE74W8g9hCb4kcl4TWjRxC&#10;aWhITs3PfbG2trG1ciQlUd8+KhR622Vmvp1dLKPpxZWcby0rmE4yEMSV1S3XCo6H9fgFhA/IGnvL&#10;pOCHPCzL0cMCC21v/EXXfahFgrAvUEETwlBI6auGDPqJHYiT9m2dwZBWV0vt8Jbgppd5ls2lwZbT&#10;hQYHem+o6vYXkyjT09nIz+4VT1u3cx/P8ziLZ6WeHuPqDUSgGP7Nf+mNTvXz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vSRAxAAAANwAAAAPAAAAAAAAAAAA&#10;AAAAAKECAABkcnMvZG93bnJldi54bWxQSwUGAAAAAAQABAD5AAAAkgMAAAAA&#10;" strokecolor="black [3040]"/>
                  <v:line id="Straight Connector 123" o:spid="_x0000_s1064" style="position:absolute;visibility:visible;mso-wrap-style:square" from="11906,70008" to="16052,73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B28MAAADcAAAADwAAAGRycy9kb3ducmV2LnhtbESPQWsCMRCF70L/Q5hCb5pVUdqtUUqx&#10;KHpyW+/DZrq7uJmsSdT4740geJvhvffNm9kimlacyfnGsoLhIANBXFrdcKXg7/en/w7CB2SNrWVS&#10;cCUPi/lLb4a5thfe0bkIlUgQ9jkqqEPocil9WZNBP7AdcdL+rTMY0uoqqR1eEty0cpRlU2mw4XSh&#10;xo6+ayoPxckkynB/NHJ1+MD9xm3dcjyNk3hU6u01fn2CCBTD0/xIr3WqPxrD/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xgdvDAAAA3AAAAA8AAAAAAAAAAAAA&#10;AAAAoQIAAGRycy9kb3ducmV2LnhtbFBLBQYAAAAABAAEAPkAAACRAwAAAAA=&#10;" strokecolor="black [3040]"/>
                  <v:group id="Group 124" o:spid="_x0000_s1065" style="position:absolute;width:66706;height:28162" coordsize="66706,28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shape id="Picture 125" o:spid="_x0000_s1066" type="#_x0000_t75" alt="http://upload.wikimedia.org/wikipedia/commons/thumb/9/94/Stick_Figure.svg/220px-Stick_Figure.svg.png" style="position:absolute;left:56007;top:9239;width:6858;height:9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PvO7CAAAA3AAAAA8AAABkcnMvZG93bnJldi54bWxET9tqwkAQfRf6D8sU+qYbhapE11AERRAs&#10;XtrnMTtNQrKzIbsx8e+7guDbHM51lklvKnGjxhWWFYxHEQji1OqCMwWX82Y4B+E8ssbKMim4k4Nk&#10;9TZYYqxtx0e6nXwmQgi7GBXk3texlC7NyaAb2Zo4cH+2MegDbDKpG+xCuKnkJIqm0mDBoSHHmtY5&#10;peWpNQqus7b61r/nfrvfuH22PYxtOf1R6uO9/1qA8NT7l/jp3ukwf/IJj2fCBXL1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j7zuwgAAANwAAAAPAAAAAAAAAAAAAAAAAJ8C&#10;AABkcnMvZG93bnJldi54bWxQSwUGAAAAAAQABAD3AAAAjgMAAAAA&#10;">
                      <v:imagedata r:id="rId9" o:title="220px-Stick_Figure.svg"/>
                      <v:path arrowok="t"/>
                    </v:shape>
                    <v:shape id="Text Box 126" o:spid="_x0000_s1067" type="#_x0000_t202" style="position:absolute;left:56769;top:18859;width:50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495754" w:rsidRPr="00B0572E" w:rsidRDefault="00495754" w:rsidP="00495754">
                            <w:pPr>
                              <w:rPr>
                                <w:sz w:val="18"/>
                                <w:szCs w:val="18"/>
                              </w:rPr>
                            </w:pPr>
                            <w:r w:rsidRPr="00B0572E">
                              <w:rPr>
                                <w:sz w:val="18"/>
                                <w:szCs w:val="18"/>
                              </w:rPr>
                              <w:t>Server</w:t>
                            </w:r>
                          </w:p>
                        </w:txbxContent>
                      </v:textbox>
                    </v:shape>
                    <v:group id="Group 127" o:spid="_x0000_s1068" style="position:absolute;width:66706;height:28162" coordsize="66706,28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oval id="Oval 128" o:spid="_x0000_s1069" style="position:absolute;left:53530;top:22002;width:13176;height:6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iHMUA&#10;AADcAAAADwAAAGRycy9kb3ducmV2LnhtbESPQWvCQBCF70L/wzKCN90o2JboKlYQPFiwSUuvQ3ZM&#10;gtnZkF01+uudQ6G3Gd6b975ZrnvXqCt1ofZsYDpJQBEX3tZcGvjOd+N3UCEiW2w8k4E7BVivXgZL&#10;TK2/8Rdds1gqCeGQooEqxjbVOhQVOQwT3xKLdvKdwyhrV2rb4U3CXaNnSfKqHdYsDRW2tK2oOGcX&#10;ZyD/CPM6nx7dIdjPx9vhrn8fPydjRsN+swAVqY//5r/rvRX8mdDKMzKBXj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iyIcxQAAANwAAAAPAAAAAAAAAAAAAAAAAJgCAABkcnMv&#10;ZG93bnJldi54bWxQSwUGAAAAAAQABAD1AAAAigMAAAAA&#10;" fillcolor="white [3201]" strokecolor="black [3200]" strokeweight="1pt">
                        <v:textbox>
                          <w:txbxContent>
                            <w:p w:rsidR="00495754" w:rsidRPr="00625D9B" w:rsidRDefault="00495754" w:rsidP="00495754">
                              <w:pPr>
                                <w:jc w:val="center"/>
                                <w:rPr>
                                  <w:sz w:val="16"/>
                                  <w:szCs w:val="16"/>
                                </w:rPr>
                              </w:pPr>
                              <w:r w:rsidRPr="00625D9B">
                                <w:rPr>
                                  <w:sz w:val="16"/>
                                  <w:szCs w:val="16"/>
                                </w:rPr>
                                <w:t>Manage monster lifecycle</w:t>
                              </w:r>
                            </w:p>
                          </w:txbxContent>
                        </v:textbox>
                      </v:oval>
                      <v:line id="Straight Connector 129" o:spid="_x0000_s1070" style="position:absolute;flip:x y;visibility:visible;mso-wrap-style:square" from="42767,11525" to="56695,15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9EcMAAADcAAAADwAAAGRycy9kb3ducmV2LnhtbERPTWvCQBC9C/0PyxS8iG70IBpdpbQK&#10;9mS1zcHbkB2T0Oxs3F1j+u/dguBtHu9zluvO1KIl5yvLCsajBARxbnXFhYKf7+1wBsIHZI21ZVLw&#10;Rx7Wq5feElNtb3yg9hgKEUPYp6igDKFJpfR5SQb9yDbEkTtbZzBE6AqpHd5iuKnlJEmm0mDFsaHE&#10;ht5Lyn+PV6OgmRVuur98JZvsoz19Dihzmdkq1X/t3hYgAnXhKX64dzrOn8zh/5l4gV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v/RHDAAAA3AAAAA8AAAAAAAAAAAAA&#10;AAAAoQIAAGRycy9kb3ducmV2LnhtbFBLBQYAAAAABAAEAPkAAACRAwAAAAA=&#10;" strokecolor="black [3040]"/>
                      <v:group id="Group 130" o:spid="_x0000_s1071" style="position:absolute;width:65595;height:11589" coordsize="65595,115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oval id="Oval 131" o:spid="_x0000_s1072" style="position:absolute;left:28479;top:1333;width:12757;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gdXMIA&#10;AADcAAAADwAAAGRycy9kb3ducmV2LnhtbERPS4vCMBC+L/gfwgh7W9MqPqhG0QVhDwpqFa9DM7bF&#10;ZlKarFZ/vREW9jYf33Nmi9ZU4kaNKy0riHsRCOLM6pJzBcd0/TUB4TyyxsoyKXiQg8W88zHDRNs7&#10;7+l28LkIIewSVFB4XydSuqwgg65na+LAXWxj0AfY5FI3eA/hppL9KBpJgyWHhgJr+i4oux5+jYJ0&#10;5YZlGu/Mxuntc7x5yPPzdFHqs9supyA8tf5f/Of+0WH+IIb3M+EC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aB1cwgAAANwAAAAPAAAAAAAAAAAAAAAAAJgCAABkcnMvZG93&#10;bnJldi54bWxQSwUGAAAAAAQABAD1AAAAhwMAAAAA&#10;" fillcolor="white [3201]" strokecolor="black [3200]" strokeweight="1pt">
                          <v:textbox>
                            <w:txbxContent>
                              <w:p w:rsidR="00495754" w:rsidRPr="00625D9B" w:rsidRDefault="00495754" w:rsidP="00495754">
                                <w:pPr>
                                  <w:jc w:val="center"/>
                                  <w:rPr>
                                    <w:sz w:val="16"/>
                                    <w:szCs w:val="16"/>
                                  </w:rPr>
                                </w:pPr>
                                <w:r w:rsidRPr="00625D9B">
                                  <w:rPr>
                                    <w:sz w:val="16"/>
                                    <w:szCs w:val="16"/>
                                  </w:rPr>
                                  <w:t>Maintain Friends list</w:t>
                                </w:r>
                              </w:p>
                            </w:txbxContent>
                          </v:textbox>
                        </v:oval>
                        <v:oval id="Oval 132" o:spid="_x0000_s1073" style="position:absolute;left:14859;width:13608;height:9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qDK8QA&#10;AADcAAAADwAAAGRycy9kb3ducmV2LnhtbERPTWvCQBC9C/0PyxR6M5sotSXNGlpB6MGCTSpeh+yY&#10;hGZnQ3bV6K/vFgRv83ifk+Wj6cSJBtdaVpBEMQjiyuqWawU/5Xr6CsJ5ZI2dZVJwIQf58mGSYart&#10;mb/pVPhahBB2KSpovO9TKV3VkEEX2Z44cAc7GPQBDrXUA55DuOnkLI4X0mDLoaHBnlYNVb/F0Sgo&#10;P9xzWyZbs3H66/qyucj9dXdQ6ulxfH8D4Wn0d/HN/anD/PkM/p8JF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6gyvEAAAA3AAAAA8AAAAAAAAAAAAAAAAAmAIAAGRycy9k&#10;b3ducmV2LnhtbFBLBQYAAAAABAAEAPUAAACJAwAAAAA=&#10;" fillcolor="white [3201]" strokecolor="black [3200]" strokeweight="1pt">
                          <v:textbox>
                            <w:txbxContent>
                              <w:p w:rsidR="00495754" w:rsidRPr="00625D9B" w:rsidRDefault="00495754" w:rsidP="00495754">
                                <w:pPr>
                                  <w:jc w:val="center"/>
                                  <w:rPr>
                                    <w:sz w:val="16"/>
                                    <w:szCs w:val="16"/>
                                  </w:rPr>
                                </w:pPr>
                                <w:r w:rsidRPr="00625D9B">
                                  <w:rPr>
                                    <w:sz w:val="16"/>
                                    <w:szCs w:val="16"/>
                                  </w:rPr>
                                  <w:t>Allocate a random monster and pot of virtual money for new account</w:t>
                                </w:r>
                              </w:p>
                            </w:txbxContent>
                          </v:textbox>
                        </v:oval>
                        <v:oval id="Oval 133" o:spid="_x0000_s1074" style="position:absolute;top:1238;width:14884;height:6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msMMA&#10;AADcAAAADwAAAGRycy9kb3ducmV2LnhtbERPS2vCQBC+F/oflil4M5tU+iDNGrQgeFBok4rXITsm&#10;odnZkF01+uu7gtDbfHzPyfLRdOJEg2stK0iiGARxZXXLtYKfcjV9B+E8ssbOMim4kIN8/viQYart&#10;mb/pVPhahBB2KSpovO9TKV3VkEEX2Z44cAc7GPQBDrXUA55DuOnkcxy/SoMth4YGe/psqPotjkZB&#10;uXQvbZl8mY3T2+vb5iL3191BqcnTuPgA4Wn0/+K7e63D/NkMbs+E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msMMAAADcAAAADwAAAAAAAAAAAAAAAACYAgAAZHJzL2Rv&#10;d25yZXYueG1sUEsFBgAAAAAEAAQA9QAAAIgDAAAAAA==&#10;" fillcolor="white [3201]" strokecolor="black [3200]" strokeweight="1pt">
                          <v:textbox>
                            <w:txbxContent>
                              <w:p w:rsidR="00495754" w:rsidRPr="00625D9B" w:rsidRDefault="00495754" w:rsidP="00495754">
                                <w:pPr>
                                  <w:jc w:val="center"/>
                                  <w:rPr>
                                    <w:sz w:val="16"/>
                                    <w:szCs w:val="16"/>
                                  </w:rPr>
                                </w:pPr>
                                <w:r w:rsidRPr="00625D9B">
                                  <w:rPr>
                                    <w:sz w:val="16"/>
                                    <w:szCs w:val="16"/>
                                  </w:rPr>
                                  <w:t xml:space="preserve">Decide </w:t>
                                </w:r>
                                <w:r>
                                  <w:rPr>
                                    <w:sz w:val="16"/>
                                    <w:szCs w:val="16"/>
                                  </w:rPr>
                                  <w:t>winner of battle and give prize</w:t>
                                </w:r>
                              </w:p>
                            </w:txbxContent>
                          </v:textbox>
                        </v:oval>
                        <v:group id="Group 134" o:spid="_x0000_s1075" style="position:absolute;left:40100;top:1333;width:25495;height:10226" coordsize="25495,102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oval id="Oval 135" o:spid="_x0000_s1076" style="position:absolute;left:12954;width:12541;height:5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MbX8EA&#10;AADcAAAADwAAAGRycy9kb3ducmV2LnhtbERPTYvCMBC9L/gfwgjeNFVxlWoUFQQPLqxW8To0Y1ts&#10;JqWJWv31ZkHY2zze58wWjSnFnWpXWFbQ70UgiFOrC84UHJNNdwLCeWSNpWVS8CQHi3nra4axtg/e&#10;0/3gMxFC2MWoIPe+iqV0aU4GXc9WxIG72NqgD7DOpK7xEcJNKQdR9C0NFhwacqxonVN6PdyMgmTl&#10;RkXS/zU7p39e491Tnl+ni1KddrOcgvDU+H/xx73VYf5wBH/PhAvk/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TG1/BAAAA3AAAAA8AAAAAAAAAAAAAAAAAmAIAAGRycy9kb3du&#10;cmV2LnhtbFBLBQYAAAAABAAEAPUAAACGAwAAAAA=&#10;" fillcolor="white [3201]" strokecolor="black [3200]" strokeweight="1pt">
                            <v:textbox>
                              <w:txbxContent>
                                <w:p w:rsidR="00495754" w:rsidRPr="00625D9B" w:rsidRDefault="00495754" w:rsidP="00495754">
                                  <w:pPr>
                                    <w:jc w:val="center"/>
                                    <w:rPr>
                                      <w:sz w:val="16"/>
                                      <w:szCs w:val="16"/>
                                    </w:rPr>
                                  </w:pPr>
                                  <w:r w:rsidRPr="00625D9B">
                                    <w:rPr>
                                      <w:sz w:val="16"/>
                                      <w:szCs w:val="16"/>
                                    </w:rPr>
                                    <w:t>Contact other servers to play</w:t>
                                  </w:r>
                                </w:p>
                              </w:txbxContent>
                            </v:textbox>
                          </v:oval>
                          <v:oval id="Oval 136" o:spid="_x0000_s1077" style="position:absolute;top:1809;width:13925;height:6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GFKMQA&#10;AADcAAAADwAAAGRycy9kb3ducmV2LnhtbERPTWvCQBC9F/oflin01mzSUi1p1qAFoQcFTSpeh+yY&#10;hGZnQ3bV6K93hUJv83ifk+Wj6cSJBtdaVpBEMQjiyuqWawU/5fLlA4TzyBo7y6TgQg7y2eNDhqm2&#10;Z97SqfC1CCHsUlTQeN+nUrqqIYMusj1x4A52MOgDHGqpBzyHcNPJ1zieSIMth4YGe/pqqPotjkZB&#10;uXDvbZlszMrp9XW6usj9dXdQ6vlpnH+C8DT6f/Gf+1uH+W8TuD8TLp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hSjEAAAA3AAAAA8AAAAAAAAAAAAAAAAAmAIAAGRycy9k&#10;b3ducmV2LnhtbFBLBQYAAAAABAAEAPUAAACJAwAAAAA=&#10;" fillcolor="white [3201]" strokecolor="black [3200]" strokeweight="1pt">
                            <v:textbox>
                              <w:txbxContent>
                                <w:p w:rsidR="00495754" w:rsidRPr="00625D9B" w:rsidRDefault="00495754" w:rsidP="00495754">
                                  <w:pPr>
                                    <w:jc w:val="center"/>
                                    <w:rPr>
                                      <w:sz w:val="16"/>
                                      <w:szCs w:val="16"/>
                                    </w:rPr>
                                  </w:pPr>
                                  <w:r w:rsidRPr="00625D9B">
                                    <w:rPr>
                                      <w:sz w:val="16"/>
                                      <w:szCs w:val="16"/>
                                    </w:rPr>
                                    <w:t>Remove monster when lost battle</w:t>
                                  </w:r>
                                </w:p>
                              </w:txbxContent>
                            </v:textbox>
                          </v:oval>
                          <v:line id="Straight Connector 137" o:spid="_x0000_s1078" style="position:absolute;flip:y;visibility:visible;mso-wrap-style:square" from="2667,5334" to="19572,10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HLk8EAAADcAAAADwAAAGRycy9kb3ducmV2LnhtbERPS4vCMBC+L/gfwgje1lQFlWoUEYRl&#10;RVlfB29DM31gMylNtPXfG2HB23x8z5kvW1OKB9WusKxg0I9AECdWF5wpOJ8231MQziNrLC2Tgic5&#10;WC46X3OMtW34QI+jz0QIYRejgtz7KpbSJTkZdH1bEQcutbVBH2CdSV1jE8JNKYdRNJYGCw4NOVa0&#10;zim5He9GQeru1fp60T6d/O4Ou3Sb7bH5U6rXbVczEJ5a/xH/u390mD+awPuZc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EcuTwQAAANwAAAAPAAAAAAAAAAAAAAAA&#10;AKECAABkcnMvZG93bnJldi54bWxQSwUGAAAAAAQABAD5AAAAjwMAAAAA&#10;" strokecolor="black [3040]"/>
                        </v:group>
                        <v:line id="Straight Connector 138" o:spid="_x0000_s1079" style="position:absolute;flip:x y;visibility:visible;mso-wrap-style:square" from="35433,6572" to="42769,11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OV8YAAADcAAAADwAAAGRycy9kb3ducmV2LnhtbESPQWvCQBCF7wX/wzKCl1I3VhBJXaVo&#10;hfZka5tDb0N2moRmZ+PuGuO/dw6F3mZ4b977ZrUZXKt6CrHxbGA2zUARl942XBn4+tw/LEHFhGyx&#10;9UwGrhRhsx7drTC3/sIf1B9TpSSEY44G6pS6XOtY1uQwTn1HLNqPDw6TrKHSNuBFwl2rH7NsoR02&#10;LA01drStqfw9np2BblmFxeH0nr0Uu/777Z6KULi9MZPx8PwEKtGQ/s1/169W8OdCK8/IBHp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6zlfGAAAA3AAAAA8AAAAAAAAA&#10;AAAAAAAAoQIAAGRycy9kb3ducmV2LnhtbFBLBQYAAAAABAAEAPkAAACUAwAAAAA=&#10;" strokecolor="black [3040]"/>
                        <v:line id="Straight Connector 139" o:spid="_x0000_s1080" style="position:absolute;flip:x y;visibility:visible;mso-wrap-style:square" from="23431,9239" to="42782,1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ZrzMMAAADcAAAADwAAAGRycy9kb3ducmV2LnhtbERPTWvCQBC9F/oflil4Kbqpgmh0lVIV&#10;9FRrzcHbkB2T0Oxs3F1j/PfdQsHbPN7nzJedqUVLzleWFbwNEhDEudUVFwqO35v+BIQPyBpry6Tg&#10;Th6Wi+enOaba3viL2kMoRAxhn6KCMoQmldLnJRn0A9sQR+5sncEQoSukdniL4aaWwyQZS4MVx4YS&#10;G/ooKf85XI2CZlK48edln6yzVXvavVLmMrNRqvfSvc9ABOrCQ/zv3uo4fzSFv2fiBX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2a8zDAAAA3AAAAA8AAAAAAAAAAAAA&#10;AAAAoQIAAGRycy9kb3ducmV2LnhtbFBLBQYAAAAABAAEAPkAAACRAwAAAAA=&#10;" strokecolor="black [3040]"/>
                        <v:line id="Straight Connector 140" o:spid="_x0000_s1081" style="position:absolute;flip:x y;visibility:visible;mso-wrap-style:square" from="10287,10096" to="42822,11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qxLMYAAADcAAAADwAAAGRycy9kb3ducmV2LnhtbESPQWvCQBCF7wX/wzKCl1I3FhFJXaVo&#10;hfZka5tDb0N2moRmZ+PuGuO/dw6F3mZ4b977ZrUZXKt6CrHxbGA2zUARl942XBn4+tw/LEHFhGyx&#10;9UwGrhRhsx7drTC3/sIf1B9TpSSEY44G6pS6XOtY1uQwTn1HLNqPDw6TrKHSNuBFwl2rH7NsoR02&#10;LA01drStqfw9np2BblmFxeH0nr0Uu/777Z6KULi9MZPx8PwEKtGQ/s1/169W8OeCL8/IBHp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KsSzGAAAA3AAAAA8AAAAAAAAA&#10;AAAAAAAAoQIAAGRycy9kb3ducmV2LnhtbFBLBQYAAAAABAAEAPkAAACUAwAAAAA=&#10;" strokecolor="black [3040]"/>
                      </v:group>
                      <v:line id="Straight Connector 141" o:spid="_x0000_s1082" style="position:absolute;flip:x;visibility:visible;mso-wrap-style:square" from="55245,15049" to="56730,2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KFAcMAAADcAAAADwAAAGRycy9kb3ducmV2LnhtbERPS2vCQBC+C/6HZQq9mY2lVEmzShGE&#10;0pJioh68DdnJg2ZnQ3Y16b/vFgre5uN7TrqdTCduNLjWsoJlFIMgLq1uuVZwOu4XaxDOI2vsLJOC&#10;H3Kw3cxnKSbajpzTrfC1CCHsElTQeN8nUrqyIYMusj1x4Co7GPQBDrXUA44h3HTyKY5fpMGWQ0OD&#10;Pe0aKr+Lq1FQuWu/u5y1r1YfWZ5Vn/UXjgelHh+mt1cQniZ/F/+733WY/7yE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yhQHDAAAA3AAAAA8AAAAAAAAAAAAA&#10;AAAAoQIAAGRycy9kb3ducmV2LnhtbFBLBQYAAAAABAAEAPkAAACRAwAAAAA=&#10;" strokecolor="black [3040]"/>
                      <v:line id="Straight Connector 142" o:spid="_x0000_s1083" style="position:absolute;flip:x;visibility:visible;mso-wrap-style:square" from="41243,15049" to="56759,16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AbdsMAAADcAAAADwAAAGRycy9kb3ducmV2LnhtbERPS2vCQBC+C/6HZYTedNNQqqRuQgkU&#10;SotFox68DdnJg2ZnQ3Y16b/vFgre5uN7zjabTCduNLjWsoLHVQSCuLS65VrB6fi23IBwHlljZ5kU&#10;/JCDLJ3PtphoO/KBboWvRQhhl6CCxvs+kdKVDRl0K9sTB66yg0Ef4FBLPeAYwk0n4yh6lgZbDg0N&#10;9pQ3VH4XV6Ogctc+v5y1r9Yfu8Ou+qy/cNwr9bCYXl9AeJr8Xfzvftdh/lMMf8+EC2T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gG3bDAAAA3AAAAA8AAAAAAAAAAAAA&#10;AAAAoQIAAGRycy9kb3ducmV2LnhtbFBLBQYAAAAABAAEAPkAAACRAwAAAAA=&#10;" strokecolor="black [3040]"/>
                      <v:line id="Straight Connector 143" o:spid="_x0000_s1084" style="position:absolute;flip:x;visibility:visible;mso-wrap-style:square" from="40767,15049" to="56703,20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y+7cIAAADcAAAADwAAAGRycy9kb3ducmV2LnhtbERPS4vCMBC+C/6HMII3TX2wK9UoIiws&#10;u7isr4O3oZk+sJmUJtr6740geJuP7zmLVWtKcaPaFZYVjIYRCOLE6oIzBcfD12AGwnlkjaVlUnAn&#10;B6tlt7PAWNuGd3Tb+0yEEHYxKsi9r2IpXZKTQTe0FXHgUlsb9AHWmdQ1NiHclHIcRR/SYMGhIceK&#10;Njkll/3VKEjdtdqcT9qnnz/b3Tb9zf6w+Veq32vXcxCeWv8Wv9zfOsyfTuD5TLh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y+7cIAAADcAAAADwAAAAAAAAAAAAAA&#10;AAChAgAAZHJzL2Rvd25yZXYueG1sUEsFBgAAAAAEAAQA+QAAAJADAAAAAA==&#10;" strokecolor="black [3040]"/>
                    </v:group>
                  </v:group>
                  <v:line id="Straight Connector 144" o:spid="_x0000_s1085" style="position:absolute;visibility:visible;mso-wrap-style:square" from="44100,66294" to="48353,73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f8D8QAAADcAAAADwAAAGRycy9kb3ducmV2LnhtbESPzW7CMBCE70h9B2srcQOH8qM2jUFV&#10;BaKCU2m5r+JtEiVeB9uA+/Z1JSRuu5qZb2eLVTSduJDzjWUFk3EGgri0uuFKwffXZvQMwgdkjZ1l&#10;UvBLHlbLh0GBubZX/qTLIVQiQdjnqKAOoc+l9GVNBv3Y9sRJ+7HOYEirq6R2eE1w08mnLFtIgw2n&#10;CzX29F5T2R7OJlEmx5OR2/YFjzu3d+vpIs7jSanhY3x7BREohrv5lv7Qqf5sBv/PpAn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wPxAAAANwAAAAPAAAAAAAAAAAA&#10;AAAAAKECAABkcnMvZG93bnJldi54bWxQSwUGAAAAAAQABAD5AAAAkgMAAAAA&#10;" strokecolor="black [3040]"/>
                  <v:line id="Straight Connector 145" o:spid="_x0000_s1086" style="position:absolute;flip:y;visibility:visible;mso-wrap-style:square" from="41052,78771" to="61788,80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mDAsIAAADcAAAADwAAAGRycy9kb3ducmV2LnhtbERPS4vCMBC+C/6HMII3TRXdlWoUERaW&#10;XVzW18Hb0Ewf2ExKE23990YQvM3H95zFqjWluFHtCssKRsMIBHFidcGZguPhazAD4TyyxtIyKbiT&#10;g9Wy21lgrG3DO7rtfSZCCLsYFeTeV7GULsnJoBvaijhwqa0N+gDrTOoamxBuSjmOog9psODQkGNF&#10;m5ySy/5qFKTuWm3OJ+3Tz5/tbpv+Zn/Y/CvV77XrOQhPrX+LX+5vHeZPpv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YmDAsIAAADcAAAADwAAAAAAAAAAAAAA&#10;AAChAgAAZHJzL2Rvd25yZXYueG1sUEsFBgAAAAAEAAQA+QAAAJADAAAAAA==&#10;" strokecolor="black [3040]"/>
                  <v:line id="Straight Connector 146" o:spid="_x0000_s1087" style="position:absolute;flip:y;visibility:visible;mso-wrap-style:square" from="61817,70008" to="63412,78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sddcEAAADcAAAADwAAAGRycy9kb3ducmV2LnhtbERPS4vCMBC+L/gfwgje1lQRV6pRRBBE&#10;cVlfB29DM31gMylNtPXfbwTB23x8z5ktWlOKB9WusKxg0I9AECdWF5wpOJ/W3xMQziNrLC2Tgic5&#10;WMw7XzOMtW34QI+jz0QIYRejgtz7KpbSJTkZdH1bEQcutbVBH2CdSV1jE8JNKYdRNJYGCw4NOVa0&#10;yim5He9GQeru1ep60T792e4P+3SX/WLzp1Sv2y6nIDy1/iN+uzc6zB+N4fVMu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Wx11wQAAANwAAAAPAAAAAAAAAAAAAAAA&#10;AKECAABkcnMvZG93bnJldi54bWxQSwUGAAAAAAQABAD5AAAAjwMAAAAA&#10;" strokecolor="black [3040]"/>
                  <v:line id="Straight Connector 147" o:spid="_x0000_s1088" style="position:absolute;flip:x y;visibility:visible;mso-wrap-style:square" from="59721,65246" to="63444,69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MpWMQAAADcAAAADwAAAGRycy9kb3ducmV2LnhtbERPS2vCQBC+F/wPywheim6UohJdRXxA&#10;e2qr5uBtyI5JMDsbd7cx/ffdQqG3+fies1x3phYtOV9ZVjAeJSCIc6srLhScT4fhHIQPyBpry6Tg&#10;mzysV72nJabaPviT2mMoRAxhn6KCMoQmldLnJRn0I9sQR+5qncEQoSukdviI4aaWkySZSoMVx4YS&#10;G9qWlN+OX0ZBMy/c9P3+keyzXXt5e6bMZeag1KDfbRYgAnXhX/znftVx/ssMfp+JF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YylYxAAAANwAAAAPAAAAAAAAAAAA&#10;AAAAAKECAABkcnMvZG93bnJldi54bWxQSwUGAAAAAAQABAD5AAAAkgMAAAAA&#10;" strokecolor="black [3040]"/>
                  <v:line id="Straight Connector 148" o:spid="_x0000_s1089" style="position:absolute;flip:x y;visibility:visible;mso-wrap-style:square" from="59817,68865" to="63434,69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9KsYAAADcAAAADwAAAGRycy9kb3ducmV2LnhtbESPQWvCQBCF7wX/wzKCl1I3FhFJXaVo&#10;hfZka5tDb0N2moRmZ+PuGuO/dw6F3mZ4b977ZrUZXKt6CrHxbGA2zUARl942XBn4+tw/LEHFhGyx&#10;9UwGrhRhsx7drTC3/sIf1B9TpSSEY44G6pS6XOtY1uQwTn1HLNqPDw6TrKHSNuBFwl2rH7NsoR02&#10;LA01drStqfw9np2BblmFxeH0nr0Uu/777Z6KULi9MZPx8PwEKtGQ/s1/169W8OdCK8/IBHp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8vSrGAAAA3AAAAA8AAAAAAAAA&#10;AAAAAAAAoQIAAGRycy9kb3ducmV2LnhtbFBLBQYAAAAABAAEAPkAAACUAwAAAAA=&#10;" strokecolor="black [3040]"/>
                  <v:line id="Straight Connector 149" o:spid="_x0000_s1090" style="position:absolute;flip:x;visibility:visible;mso-wrap-style:square" from="60388,70008" to="63470,73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SJB8IAAADcAAAADwAAAGRycy9kb3ducmV2LnhtbERPS4vCMBC+C/6HMII3TRVx12oUERaW&#10;XVzW18Hb0Ewf2ExKE23990YQvM3H95zFqjWluFHtCssKRsMIBHFidcGZguPha/AJwnlkjaVlUnAn&#10;B6tlt7PAWNuGd3Tb+0yEEHYxKsi9r2IpXZKTQTe0FXHgUlsb9AHWmdQ1NiHclHIcRVNpsODQkGNF&#10;m5ySy/5qFKTuWm3OJ+3Tj5/tbpv+Zn/Y/CvV77XrOQhPrX+LX+5vHeZPZv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MSJB8IAAADcAAAADwAAAAAAAAAAAAAA&#10;AAChAgAAZHJzL2Rvd25yZXYueG1sUEsFBgAAAAAEAAQA+QAAAJADAAAAAA==&#10;" strokecolor="black [3040]"/>
                  <v:line id="Straight Connector 150" o:spid="_x0000_s1091" style="position:absolute;flip:x y;visibility:visible;mso-wrap-style:square" from="41243,45720" to="54105,48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Mn8cYAAADcAAAADwAAAGRycy9kb3ducmV2LnhtbESPQWvCQBCF7wX/wzKCl1I3FhRJXaVo&#10;hfZka5tDb0N2moRmZ+PuGuO/dw6F3mZ4b977ZrUZXKt6CrHxbGA2zUARl942XBn4+tw/LEHFhGyx&#10;9UwGrhRhsx7drTC3/sIf1B9TpSSEY44G6pS6XOtY1uQwTn1HLNqPDw6TrKHSNuBFwl2rH7NsoR02&#10;LA01drStqfw9np2BblmFxeH0nr0Uu/777Z6KULi9MZPx8PwEKtGQ/s1/169W8OeCL8/IBHp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TJ/HGAAAA3AAAAA8AAAAAAAAA&#10;AAAAAAAAoQIAAGRycy9kb3ducmV2LnhtbFBLBQYAAAAABAAEAPkAAACUAwAAAAA=&#10;" strokecolor="black [3040]"/>
                  <v:line id="Straight Connector 151" o:spid="_x0000_s1092" style="position:absolute;flip:x y;visibility:visible;mso-wrap-style:square" from="41814,39909" to="54040,47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CasQAAADcAAAADwAAAGRycy9kb3ducmV2LnhtbERPS2vCQBC+F/wPywi9FN1YUCTNRkQr&#10;1FPrIwdvQ3aaBLOz6e42pv++Wyh4m4/vOdlqMK3oyfnGsoLZNAFBXFrdcKXgfNpNliB8QNbYWiYF&#10;P+RhlY8eMky1vfGB+mOoRAxhn6KCOoQuldKXNRn0U9sRR+7TOoMhQldJ7fAWw00rn5NkIQ02HBtq&#10;7GhTU3k9fhsF3bJyi/evj+S12PaX/RMVrjA7pR7Hw/oFRKAh3MX/7jcd589n8PdMvED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H4JqxAAAANwAAAAPAAAAAAAAAAAA&#10;AAAAAKECAABkcnMvZG93bnJldi54bWxQSwUGAAAAAAQABAD5AAAAkgMAAAAA&#10;" strokecolor="black [3040]"/>
                  <v:line id="Straight Connector 152" o:spid="_x0000_s1093" style="position:absolute;visibility:visible;mso-wrap-style:square" from="12573,42862" to="21291,69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tXPcMAAADcAAAADwAAAGRycy9kb3ducmV2LnhtbESPQWsCMRCF70L/Q5iCN81qUdqtUUqx&#10;KHpyW+/DZrq7uJmsSdT4740geJvhvffNm9kimlacyfnGsoLRMANBXFrdcKXg7/dn8A7CB2SNrWVS&#10;cCUPi/lLb4a5thfe0bkIlUgQ9jkqqEPocil9WZNBP7QdcdL+rTMY0uoqqR1eEty0cpxlU2mw4XSh&#10;xo6+ayoPxckkymh/NHJ1+MD9xm3d8m0aJ/GoVP81fn2CCBTD0/xIr3WqPxnD/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Vz3DAAAA3AAAAA8AAAAAAAAAAAAA&#10;AAAAoQIAAGRycy9kb3ducmV2LnhtbFBLBQYAAAAABAAEAPkAAACRAwAAAAA=&#10;" strokecolor="black [3040]"/>
                  <v:line id="Straight Connector 153" o:spid="_x0000_s1094" style="position:absolute;visibility:visible;mso-wrap-style:square" from="12573,42862" to="29906,65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fypsMAAADcAAAADwAAAGRycy9kb3ducmV2LnhtbESPQWsCMRCF70L/Q5iCN82qKO3WKKUo&#10;Fj25rfdhM91d3EzWJGr6740geJvhvffNm/kymlZcyPnGsoLRMANBXFrdcKXg92c9eAPhA7LG1jIp&#10;+CcPy8VLb465tlfe06UIlUgQ9jkqqEPocil9WZNBP7QdcdL+rDMY0uoqqR1eE9y0cpxlM2mw4XSh&#10;xo6+aiqPxdkkyuhwMnJzfMfD1u3cajKL03hSqv8aPz9ABIrhaX6kv3WqP53A/Zk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38qbDAAAA3AAAAA8AAAAAAAAAAAAA&#10;AAAAoQIAAGRycy9kb3ducmV2LnhtbFBLBQYAAAAABAAEAPkAAACRAwAAAAA=&#10;" strokecolor="black [3040]"/>
                  <v:line id="Straight Connector 154" o:spid="_x0000_s1095" style="position:absolute;visibility:visible;mso-wrap-style:square" from="12573,42862" to="17463,73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5q0sQAAADcAAAADwAAAGRycy9kb3ducmV2LnhtbESPQW/CMAyF70j7D5En7QYpGyAoDWia&#10;Nm2C0xjcrcZrqzZOSTII/35BQuJm6733+blYR9OJEznfWFYwHmUgiEurG64U7H8+hnMQPiBr7CyT&#10;ggt5WK8eBgXm2p75m067UIkEYZ+jgjqEPpfSlzUZ9CPbEyft1zqDIa2uktrhOcFNJ5+zbCYNNpwu&#10;1NjTW01lu/sziTI+HI38bBd42Lite3+ZxWk8KvX0GF+XIALFcDff0l861Z9O4PpMmk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mrSxAAAANwAAAAPAAAAAAAAAAAA&#10;AAAAAKECAABkcnMvZG93bnJldi54bWxQSwUGAAAAAAQABAD5AAAAkgMAAAAA&#10;" strokecolor="black [3040]"/>
                  <v:line id="Straight Connector 155" o:spid="_x0000_s1096" style="position:absolute;flip:x y;visibility:visible;mso-wrap-style:square" from="35433,70008" to="35964,73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SEacQAAADcAAAADwAAAGRycy9kb3ducmV2LnhtbERPS2vCQBC+F/wPywi9FN20oEiajYhW&#10;aE/1lYO3ITtNgtnZdHcb03/fLQje5uN7TrYcTCt6cr6xrOB5moAgLq1uuFJwOm4nCxA+IGtsLZOC&#10;X/KwzEcPGabaXnlP/SFUIoawT1FBHUKXSunLmgz6qe2II/dlncEQoaukdniN4aaVL0kylwYbjg01&#10;drSuqbwcfoyCblG5+ef3LnkrNv3544kKV5itUo/jYfUKItAQ7uKb+13H+bMZ/D8TL5D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JIRpxAAAANwAAAAPAAAAAAAAAAAA&#10;AAAAAKECAABkcnMvZG93bnJldi54bWxQSwUGAAAAAAQABAD5AAAAkgMAAAAA&#10;" strokecolor="black [3040]"/>
                  <v:line id="Straight Connector 156" o:spid="_x0000_s1097" style="position:absolute;flip:x y;visibility:visible;mso-wrap-style:square" from="29908,73437" to="33197,77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YaHsMAAADcAAAADwAAAGRycy9kb3ducmV2LnhtbERPTWvCQBC9F/wPywi9lLqxYJDUVUQr&#10;1FM1NofehuyYBLOz6e42pv++WxC8zeN9zmI1mFb05HxjWcF0koAgLq1uuFLwedo9z0H4gKyxtUwK&#10;fsnDajl6WGCm7ZWP1OehEjGEfYYK6hC6TEpf1mTQT2xHHLmzdQZDhK6S2uE1hptWviRJKg02HBtq&#10;7GhTU3nJf4yCbl659OP7kLwV2/5r/0SFK8xOqcfxsH4FEWgId/HN/a7j/FkK/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2Gh7DAAAA3AAAAA8AAAAAAAAAAAAA&#10;AAAAoQIAAGRycy9kb3ducmV2LnhtbFBLBQYAAAAABAAEAPkAAACRAwAAAAA=&#10;" strokecolor="black [3040]"/>
                  <v:line id="Straight Connector 157" o:spid="_x0000_s1098" style="position:absolute;flip:x y;visibility:visible;mso-wrap-style:square" from="4286,77533" to="32675,8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q/hcQAAADcAAAADwAAAGRycy9kb3ducmV2LnhtbERPS2vCQBC+F/wPywheim4UqhJdRXxA&#10;e2qr5uBtyI5JMDsbd7cx/ffdQqG3+fies1x3phYtOV9ZVjAeJSCIc6srLhScT4fhHIQPyBpry6Tg&#10;mzysV72nJabaPviT2mMoRAxhn6KCMoQmldLnJRn0I9sQR+5qncEQoSukdviI4aaWkySZSoMVx4YS&#10;G9qWlN+OX0ZBMy/c9P3+keyzXXt5e6bMZeag1KDfbRYgAnXhX/znftVx/ssMfp+JF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ur+FxAAAANwAAAAPAAAAAAAAAAAA&#10;AAAAAKECAABkcnMvZG93bnJldi54bWxQSwUGAAAAAAQABAD5AAAAkgMAAAAA&#10;" strokecolor="black [3040]"/>
                  <v:line id="Straight Connector 158" o:spid="_x0000_s1099" style="position:absolute;flip:y;visibility:visible;mso-wrap-style:square" from="4286,28194" to="5030,77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G6QcUAAADcAAAADwAAAGRycy9kb3ducmV2LnhtbESPT2sCQQzF7wW/wxDBW521oC1bRymC&#10;UBSlWj30Fnayf+hOZtkZ3fXbm4PgLeG9vPfLfNm7Wl2pDZVnA5NxAoo487biwsDpd/36ASpEZIu1&#10;ZzJwowDLxeBljqn1HR/oeoyFkhAOKRooY2xSrUNWksMw9g2xaLlvHUZZ20LbFjsJd7V+S5KZdlix&#10;NJTY0Kqk7P94cQbycGlWf2cb8/fN7rDLt8Ueux9jRsP+6xNUpD4+zY/rbyv4U6GVZ2QCv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G6QcUAAADcAAAADwAAAAAAAAAA&#10;AAAAAAChAgAAZHJzL2Rvd25yZXYueG1sUEsFBgAAAAAEAAQA+QAAAJMDAAAAAA==&#10;" strokecolor="black [3040]"/>
                </v:group>
              </v:group>
            </w:pict>
          </mc:Fallback>
        </mc:AlternateContent>
      </w:r>
    </w:p>
    <w:p w:rsidR="006678BB" w:rsidRDefault="006678BB" w:rsidP="00593CF5">
      <w:pPr>
        <w:pStyle w:val="Textbody"/>
        <w:rPr>
          <w:sz w:val="20"/>
          <w:szCs w:val="20"/>
        </w:rPr>
      </w:pPr>
    </w:p>
    <w:p w:rsidR="00414B98" w:rsidRDefault="00414B98" w:rsidP="00414B98">
      <w:pPr>
        <w:rPr>
          <w:rFonts w:cstheme="minorHAnsi"/>
        </w:rPr>
      </w:pPr>
    </w:p>
    <w:p w:rsidR="00414B98" w:rsidRPr="0059381B" w:rsidRDefault="00414B98" w:rsidP="00414B98">
      <w:pPr>
        <w:rPr>
          <w:rFonts w:cstheme="minorHAnsi"/>
        </w:rPr>
      </w:pPr>
    </w:p>
    <w:p w:rsidR="00414B98" w:rsidRDefault="00414B98" w:rsidP="00414B98">
      <w:pPr>
        <w:rPr>
          <w:rFonts w:cstheme="minorHAnsi"/>
        </w:rPr>
      </w:pPr>
    </w:p>
    <w:p w:rsidR="00414B98"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Default="00414B98" w:rsidP="00414B98">
      <w:pPr>
        <w:tabs>
          <w:tab w:val="left" w:pos="1658"/>
        </w:tabs>
        <w:rPr>
          <w:rFonts w:cstheme="minorHAnsi"/>
        </w:rPr>
      </w:pPr>
      <w:r>
        <w:rPr>
          <w:rFonts w:cstheme="minorHAnsi"/>
        </w:rPr>
        <w:tab/>
      </w:r>
    </w:p>
    <w:p w:rsidR="006678BB" w:rsidRDefault="006678BB" w:rsidP="00593CF5">
      <w:pPr>
        <w:pStyle w:val="Textbody"/>
        <w:rPr>
          <w:sz w:val="20"/>
          <w:szCs w:val="20"/>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5C6700">
      <w:pPr>
        <w:pStyle w:val="Heading2"/>
      </w:pPr>
      <w:bookmarkStart w:id="11" w:name="_Toc339462906"/>
      <w:r>
        <w:lastRenderedPageBreak/>
        <w:t>Interactions</w:t>
      </w:r>
      <w:bookmarkEnd w:id="11"/>
    </w:p>
    <w:p w:rsidR="005C6700" w:rsidRDefault="005C6700" w:rsidP="005C6700">
      <w:pPr>
        <w:tabs>
          <w:tab w:val="left" w:pos="1658"/>
        </w:tabs>
        <w:rPr>
          <w:rFonts w:cstheme="minorHAnsi"/>
        </w:rPr>
      </w:pPr>
      <w:r>
        <w:rPr>
          <w:rFonts w:cstheme="minorHAnsi"/>
        </w:rPr>
        <w:t xml:space="preserve">There are many interactions happening in the previous UML Use Case diagram, using the actors Server, User, UI, Client and Friend. </w:t>
      </w:r>
      <w:r>
        <w:rPr>
          <w:rFonts w:cstheme="minorHAnsi"/>
        </w:rPr>
        <w:br/>
        <w:t xml:space="preserve">     All of the friend links to nodes depend on the user and vice versa, for example if the user sent his/her friend a friend request, it then requires the friend to accept or deny zed request. Similar with challenging for a fight, or even breeding monsters. If the friend requests to buy the users monster, this requires the user to firstly put up the monster for sale for the friend to browse. User and friend are key nodes in this diagram, since a lot of events can happen between the two.</w:t>
      </w:r>
      <w:r>
        <w:rPr>
          <w:rFonts w:cstheme="minorHAnsi"/>
        </w:rPr>
        <w:br/>
        <w:t xml:space="preserve">      The client side is a small section, yet an important section for the user and friend. Since without the client, neither user or friend would be able to interact with the functions between the two. For example you wouldn’t be able to buy your friends monster, or ask to breed, if it wasn’t for the client. </w:t>
      </w:r>
      <w:r>
        <w:rPr>
          <w:rFonts w:cstheme="minorHAnsi"/>
        </w:rPr>
        <w:br/>
        <w:t xml:space="preserve">     Implementing certain interfaces requires the user, friend and UI to interact with one another. For example, looking at the Wealth Leader Board, this would require the UI to display the leader board, which in turn would be empty without the user data and friend data. This includes having a list of monsters and the friend list. Effectively this could be implemented outside of the UI; however it seems more logical to have it embedded.</w:t>
      </w:r>
      <w:r>
        <w:rPr>
          <w:rFonts w:cstheme="minorHAnsi"/>
        </w:rPr>
        <w:br/>
        <w:t xml:space="preserve">     Certain server links require a prerequisite before the function can run. It does a lot for the game behind the scenes, contacting other servers for the ability to play is a large issue, if there is no servers, then there is no game. It generates the log in and log out, with the storage of data and allocates a new registered user to the game with a random monster and virtual money, thus allowing them to play the game. A lot of the server functions don’t rely on another node to be working with them; they are standalone, just like maintaining the friends list, or removing a dead monster when it has lost a battle.</w:t>
      </w:r>
    </w:p>
    <w:p w:rsidR="005C6700" w:rsidRPr="005C6700" w:rsidRDefault="005C6700" w:rsidP="005C6700">
      <w:pPr>
        <w:pStyle w:val="BodyText"/>
      </w:pPr>
    </w:p>
    <w:p w:rsidR="00414B98" w:rsidRDefault="00414B98" w:rsidP="00414B98">
      <w:pPr>
        <w:pStyle w:val="BodyText"/>
      </w:pPr>
    </w:p>
    <w:p w:rsidR="00414B98" w:rsidRDefault="00414B98" w:rsidP="00414B98">
      <w:pPr>
        <w:pStyle w:val="Heading2"/>
      </w:pPr>
      <w:bookmarkStart w:id="12" w:name="_Toc339462907"/>
      <w:r>
        <w:t>Usage Examples</w:t>
      </w:r>
      <w:bookmarkEnd w:id="12"/>
    </w:p>
    <w:p w:rsidR="00414B98" w:rsidRDefault="00414B98" w:rsidP="00414B98">
      <w:pPr>
        <w:tabs>
          <w:tab w:val="left" w:pos="1658"/>
        </w:tabs>
        <w:rPr>
          <w:rFonts w:cstheme="minorHAnsi"/>
        </w:rPr>
      </w:pPr>
      <w:r>
        <w:rPr>
          <w:rFonts w:cstheme="minorHAnsi"/>
        </w:rPr>
        <w:t>Taking a random node and working out where it will go, and what it will interact is the most useful part of a UML Use Case diagram. As some examples:</w:t>
      </w:r>
    </w:p>
    <w:p w:rsidR="00414B98" w:rsidRDefault="00414B98" w:rsidP="00414B98">
      <w:pPr>
        <w:tabs>
          <w:tab w:val="left" w:pos="1658"/>
        </w:tabs>
        <w:rPr>
          <w:rFonts w:cstheme="minorHAnsi"/>
        </w:rPr>
      </w:pPr>
      <w:r>
        <w:rPr>
          <w:rFonts w:cstheme="minorHAnsi"/>
        </w:rPr>
        <w:t>Accepting or Denying a challenge – In this example we will assume that the user is sending the request and the friend is choosing to accept or deny the challenge to a fight. The user sends out the battle request, and then waits on the friend to accept or deny. Which similarly if on the use case we start from the Friend node, we go to Challenging friends (challenging the user) which creates a link to the user.</w:t>
      </w:r>
    </w:p>
    <w:p w:rsidR="00414B98" w:rsidRDefault="00414B98" w:rsidP="00414B98">
      <w:pPr>
        <w:tabs>
          <w:tab w:val="left" w:pos="1658"/>
        </w:tabs>
        <w:rPr>
          <w:rFonts w:cstheme="minorHAnsi"/>
        </w:rPr>
      </w:pPr>
      <w:r>
        <w:rPr>
          <w:rFonts w:cstheme="minorHAnsi"/>
        </w:rPr>
        <w:t>Selling monsters/services – In this example we will assume that the friend is the one selling the service. There are three main links going into this function; Client, Friend and User, each with their own unique links to the function. Firstly you need the client to be able to Sell the monsters or services, which allows the interaction between the player (user) and his/her friend.</w:t>
      </w:r>
    </w:p>
    <w:p w:rsidR="00414B98" w:rsidRDefault="00414B98" w:rsidP="00414B98">
      <w:pPr>
        <w:tabs>
          <w:tab w:val="left" w:pos="1658"/>
        </w:tabs>
        <w:rPr>
          <w:rFonts w:cstheme="minorHAnsi"/>
        </w:rPr>
      </w:pPr>
      <w:r>
        <w:rPr>
          <w:rFonts w:cstheme="minorHAnsi"/>
        </w:rPr>
        <w:t>Lists of monsters, friends and requests – This is quite a large function which could be the heart of the program. This allows the UI to generate the friends list, which in turn allows the user to interact with to challenge friends. The lists of monsters allow the user to keep track of his/her monsters injuries, attributes and even to be able to put them up for sale. Finally having a challenges list is useful because it works as a notification. There is no reason to have the ability to be challenged by someone if you don’t know something is pending, same goes for buying and selling/breeding.</w:t>
      </w: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pStyle w:val="Heading1"/>
      </w:pPr>
      <w:bookmarkStart w:id="13" w:name="_Toc339462908"/>
      <w:r>
        <w:lastRenderedPageBreak/>
        <w:t>USer Interface Designs</w:t>
      </w:r>
      <w:bookmarkEnd w:id="13"/>
    </w:p>
    <w:p w:rsidR="0059005A" w:rsidRDefault="0059005A" w:rsidP="0059005A">
      <w:pPr>
        <w:pStyle w:val="Heading2"/>
      </w:pPr>
      <w:bookmarkStart w:id="14" w:name="_Toc339462909"/>
      <w:r>
        <w:t>Final Digital Designs</w:t>
      </w:r>
      <w:bookmarkEnd w:id="14"/>
    </w:p>
    <w:p w:rsidR="00495754" w:rsidRDefault="00495754" w:rsidP="00495754">
      <w:pPr>
        <w:pStyle w:val="BodyText"/>
      </w:pPr>
      <w:r>
        <w:t xml:space="preserve">The background of the webpage designs is taken from an open image repository.[2] </w:t>
      </w:r>
    </w:p>
    <w:p w:rsidR="00495754" w:rsidRPr="00495754" w:rsidRDefault="00495754" w:rsidP="00495754">
      <w:pPr>
        <w:pStyle w:val="BodyText"/>
      </w:pPr>
      <w:r>
        <w:t>The icon images used in the designs is also taken form a free to use image source. [3]</w:t>
      </w:r>
    </w:p>
    <w:p w:rsidR="0059005A" w:rsidRDefault="0059005A" w:rsidP="0059005A">
      <w:pPr>
        <w:pStyle w:val="Heading3"/>
      </w:pPr>
      <w:r>
        <w:t>Login Page</w:t>
      </w:r>
    </w:p>
    <w:p w:rsidR="0059005A" w:rsidRPr="0059005A" w:rsidRDefault="00495754" w:rsidP="0059005A">
      <w:pPr>
        <w:pStyle w:val="BodyText"/>
      </w:pPr>
      <w:r>
        <w:rPr>
          <w:noProof/>
          <w:lang w:eastAsia="en-GB"/>
        </w:rPr>
        <w:drawing>
          <wp:inline distT="0" distB="0" distL="0" distR="0" wp14:anchorId="7F05E65A" wp14:editId="20630402">
            <wp:extent cx="5181600" cy="3145008"/>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185386" cy="3147306"/>
                    </a:xfrm>
                    <a:prstGeom prst="rect">
                      <a:avLst/>
                    </a:prstGeom>
                  </pic:spPr>
                </pic:pic>
              </a:graphicData>
            </a:graphic>
          </wp:inline>
        </w:drawing>
      </w:r>
    </w:p>
    <w:p w:rsidR="00414B98" w:rsidRPr="000333EE" w:rsidRDefault="000333EE" w:rsidP="00414B98">
      <w:pPr>
        <w:pStyle w:val="BodyText"/>
      </w:pPr>
      <w:r w:rsidRPr="000333EE">
        <w:t xml:space="preserve">When user opens Monster Mash game, first page which shows up is </w:t>
      </w:r>
      <w:r w:rsidRPr="000333EE">
        <w:rPr>
          <w:b/>
          <w:bCs/>
        </w:rPr>
        <w:t xml:space="preserve">Login </w:t>
      </w:r>
      <w:r w:rsidRPr="000333EE">
        <w:t xml:space="preserve">page, where user can login onto their account and then it will be redirected to </w:t>
      </w:r>
      <w:r w:rsidRPr="000333EE">
        <w:rPr>
          <w:b/>
          <w:bCs/>
        </w:rPr>
        <w:t xml:space="preserve">Main </w:t>
      </w:r>
      <w:r w:rsidRPr="000333EE">
        <w:t>page (by clicking "</w:t>
      </w:r>
      <w:r w:rsidRPr="000333EE">
        <w:rPr>
          <w:i/>
          <w:iCs/>
        </w:rPr>
        <w:t>Sign-in</w:t>
      </w:r>
      <w:r w:rsidRPr="000333EE">
        <w:t xml:space="preserve">" button). There are also two hyperlinks to </w:t>
      </w:r>
      <w:r w:rsidRPr="000333EE">
        <w:rPr>
          <w:b/>
          <w:bCs/>
        </w:rPr>
        <w:t xml:space="preserve">Register </w:t>
      </w:r>
      <w:r w:rsidRPr="000333EE">
        <w:t>page ("</w:t>
      </w:r>
      <w:r w:rsidRPr="000333EE">
        <w:rPr>
          <w:i/>
          <w:iCs/>
        </w:rPr>
        <w:t>Create an account</w:t>
      </w:r>
      <w:r w:rsidRPr="000333EE">
        <w:t xml:space="preserve">" button) and </w:t>
      </w:r>
      <w:r w:rsidRPr="000333EE">
        <w:rPr>
          <w:b/>
          <w:bCs/>
        </w:rPr>
        <w:t xml:space="preserve">Forgotten Password </w:t>
      </w:r>
      <w:r w:rsidRPr="000333EE">
        <w:t>page ("</w:t>
      </w:r>
      <w:r w:rsidRPr="000333EE">
        <w:rPr>
          <w:i/>
          <w:iCs/>
        </w:rPr>
        <w:t>Forgot your password?</w:t>
      </w:r>
      <w:r w:rsidRPr="000333EE">
        <w:t>" link).</w:t>
      </w:r>
    </w:p>
    <w:p w:rsidR="00414B98" w:rsidRDefault="0059005A" w:rsidP="0059005A">
      <w:pPr>
        <w:pStyle w:val="Heading3"/>
      </w:pPr>
      <w:r>
        <w:lastRenderedPageBreak/>
        <w:t>Register Page</w:t>
      </w:r>
    </w:p>
    <w:p w:rsidR="000333EE" w:rsidRDefault="000333EE" w:rsidP="000333EE">
      <w:pPr>
        <w:pStyle w:val="BodyText"/>
      </w:pPr>
      <w:r>
        <w:rPr>
          <w:noProof/>
          <w:lang w:eastAsia="en-GB"/>
        </w:rPr>
        <w:drawing>
          <wp:inline distT="0" distB="0" distL="0" distR="0" wp14:anchorId="119D7734" wp14:editId="60F2BB63">
            <wp:extent cx="5114925" cy="3783356"/>
            <wp:effectExtent l="0" t="0" r="0" b="7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116458" cy="3784490"/>
                    </a:xfrm>
                    <a:prstGeom prst="rect">
                      <a:avLst/>
                    </a:prstGeom>
                  </pic:spPr>
                </pic:pic>
              </a:graphicData>
            </a:graphic>
          </wp:inline>
        </w:drawing>
      </w:r>
    </w:p>
    <w:p w:rsidR="000333EE" w:rsidRPr="000333EE" w:rsidRDefault="000333EE" w:rsidP="000333EE">
      <w:pPr>
        <w:pStyle w:val="BodyText"/>
      </w:pPr>
      <w:r w:rsidRPr="000333EE">
        <w:rPr>
          <w:b/>
          <w:bCs/>
          <w:lang w:val="pl-PL"/>
        </w:rPr>
        <w:t xml:space="preserve">Register </w:t>
      </w:r>
      <w:r w:rsidRPr="000333EE">
        <w:rPr>
          <w:lang w:val="pl-PL"/>
        </w:rPr>
        <w:t>page is a place where user can create new account. After clicking "</w:t>
      </w:r>
      <w:r w:rsidRPr="000333EE">
        <w:rPr>
          <w:i/>
          <w:iCs/>
          <w:lang w:val="pl-PL"/>
        </w:rPr>
        <w:t>Create an account</w:t>
      </w:r>
      <w:r w:rsidRPr="000333EE">
        <w:rPr>
          <w:lang w:val="pl-PL"/>
        </w:rPr>
        <w:t>" button, the form is processed. This is where a user will enter their data when they are usign the sit for the first time</w:t>
      </w:r>
      <w:r w:rsidRPr="000333EE">
        <w:rPr>
          <w:lang w:val="pl-PL"/>
        </w:rPr>
        <w:br/>
      </w:r>
    </w:p>
    <w:p w:rsidR="0059005A" w:rsidRDefault="0059005A" w:rsidP="0059005A">
      <w:pPr>
        <w:pStyle w:val="BodyText"/>
      </w:pPr>
    </w:p>
    <w:p w:rsidR="0059005A" w:rsidRDefault="0059005A" w:rsidP="0059005A">
      <w:pPr>
        <w:pStyle w:val="Heading3"/>
      </w:pPr>
      <w:r>
        <w:t>Main Page</w:t>
      </w:r>
    </w:p>
    <w:p w:rsidR="0059005A" w:rsidRDefault="00495754" w:rsidP="0059005A">
      <w:pPr>
        <w:pStyle w:val="BodyText"/>
      </w:pPr>
      <w:r>
        <w:rPr>
          <w:noProof/>
          <w:lang w:eastAsia="en-GB"/>
        </w:rPr>
        <w:drawing>
          <wp:inline distT="0" distB="0" distL="0" distR="0" wp14:anchorId="5B0BB954" wp14:editId="6BD1A8B9">
            <wp:extent cx="5424108" cy="2828925"/>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a:extLst>
                        <a:ext uri="{28A0092B-C50C-407E-A947-70E740481C1C}">
                          <a14:useLocalDpi xmlns:a14="http://schemas.microsoft.com/office/drawing/2010/main" val="0"/>
                        </a:ext>
                      </a:extLst>
                    </a:blip>
                    <a:stretch>
                      <a:fillRect/>
                    </a:stretch>
                  </pic:blipFill>
                  <pic:spPr>
                    <a:xfrm>
                      <a:off x="0" y="0"/>
                      <a:ext cx="5422306" cy="2827985"/>
                    </a:xfrm>
                    <a:prstGeom prst="rect">
                      <a:avLst/>
                    </a:prstGeom>
                  </pic:spPr>
                </pic:pic>
              </a:graphicData>
            </a:graphic>
          </wp:inline>
        </w:drawing>
      </w:r>
    </w:p>
    <w:p w:rsidR="000333EE" w:rsidRPr="000333EE" w:rsidRDefault="000333EE" w:rsidP="000333EE">
      <w:pPr>
        <w:widowControl w:val="0"/>
        <w:autoSpaceDE w:val="0"/>
        <w:autoSpaceDN w:val="0"/>
        <w:adjustRightInd w:val="0"/>
        <w:rPr>
          <w:lang w:val="pl-PL"/>
        </w:rPr>
      </w:pPr>
      <w:r>
        <w:rPr>
          <w:lang w:val="pl-PL"/>
        </w:rPr>
        <w:t>After logging onto their</w:t>
      </w:r>
      <w:r w:rsidRPr="000333EE">
        <w:rPr>
          <w:lang w:val="pl-PL"/>
        </w:rPr>
        <w:t xml:space="preserve"> account user sees the </w:t>
      </w:r>
      <w:r w:rsidRPr="000333EE">
        <w:rPr>
          <w:b/>
          <w:bCs/>
          <w:lang w:val="pl-PL"/>
        </w:rPr>
        <w:t xml:space="preserve">Main </w:t>
      </w:r>
      <w:r w:rsidRPr="000333EE">
        <w:rPr>
          <w:lang w:val="pl-PL"/>
        </w:rPr>
        <w:t xml:space="preserve">page. </w:t>
      </w:r>
      <w:r w:rsidRPr="000333EE">
        <w:rPr>
          <w:b/>
          <w:bCs/>
          <w:lang w:val="pl-PL"/>
        </w:rPr>
        <w:t xml:space="preserve">Main </w:t>
      </w:r>
      <w:r w:rsidRPr="000333EE">
        <w:rPr>
          <w:lang w:val="pl-PL"/>
        </w:rPr>
        <w:t>page consists of top menu, 2 sidebar</w:t>
      </w:r>
      <w:r>
        <w:rPr>
          <w:lang w:val="pl-PL"/>
        </w:rPr>
        <w:t>s (Friendlist and Monsterlist). The central panel on the main screen displays the updates of reent actions by the user or their friends. On the other pages only the central panel changes, the Friendslist and Monsterlist remain in place</w:t>
      </w:r>
    </w:p>
    <w:p w:rsidR="000333EE" w:rsidRDefault="000333EE" w:rsidP="000333EE">
      <w:pPr>
        <w:widowControl w:val="0"/>
        <w:autoSpaceDE w:val="0"/>
        <w:autoSpaceDN w:val="0"/>
        <w:adjustRightInd w:val="0"/>
        <w:rPr>
          <w:rFonts w:ascii="Calibri" w:hAnsi="Calibri" w:cs="Calibri"/>
          <w:sz w:val="24"/>
          <w:szCs w:val="24"/>
          <w:lang w:val="pl-PL"/>
        </w:rPr>
      </w:pPr>
    </w:p>
    <w:p w:rsidR="000333EE" w:rsidRDefault="000333EE" w:rsidP="0059005A">
      <w:pPr>
        <w:pStyle w:val="BodyText"/>
      </w:pPr>
    </w:p>
    <w:p w:rsidR="0059005A" w:rsidRDefault="0059005A" w:rsidP="0059005A">
      <w:pPr>
        <w:pStyle w:val="BodyText"/>
      </w:pPr>
    </w:p>
    <w:p w:rsidR="0059005A" w:rsidRDefault="0059005A" w:rsidP="0059005A">
      <w:pPr>
        <w:pStyle w:val="Heading3"/>
      </w:pPr>
      <w:r>
        <w:t>Menu Bar</w:t>
      </w:r>
    </w:p>
    <w:p w:rsidR="000333EE" w:rsidRDefault="000333EE" w:rsidP="0059005A">
      <w:pPr>
        <w:pStyle w:val="BodyText"/>
      </w:pPr>
    </w:p>
    <w:p w:rsidR="0059005A" w:rsidRDefault="00495754" w:rsidP="0059005A">
      <w:pPr>
        <w:pStyle w:val="BodyText"/>
      </w:pPr>
      <w:r>
        <w:rPr>
          <w:noProof/>
          <w:lang w:eastAsia="en-GB"/>
        </w:rPr>
        <w:drawing>
          <wp:inline distT="0" distB="0" distL="0" distR="0" wp14:anchorId="6542BFE9" wp14:editId="4CC92D7A">
            <wp:extent cx="5732145" cy="537845"/>
            <wp:effectExtent l="0" t="0" r="190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537845"/>
                    </a:xfrm>
                    <a:prstGeom prst="rect">
                      <a:avLst/>
                    </a:prstGeom>
                  </pic:spPr>
                </pic:pic>
              </a:graphicData>
            </a:graphic>
          </wp:inline>
        </w:drawing>
      </w:r>
    </w:p>
    <w:p w:rsidR="000333EE" w:rsidRPr="000333EE" w:rsidRDefault="000333EE" w:rsidP="000333EE">
      <w:pPr>
        <w:widowControl w:val="0"/>
        <w:autoSpaceDE w:val="0"/>
        <w:autoSpaceDN w:val="0"/>
        <w:adjustRightInd w:val="0"/>
        <w:rPr>
          <w:lang w:val="pl-PL"/>
        </w:rPr>
      </w:pPr>
      <w:r w:rsidRPr="000333EE">
        <w:rPr>
          <w:lang w:val="pl-PL"/>
        </w:rPr>
        <w:t>Each menu element redirects logged user to different subpage. Only "</w:t>
      </w:r>
      <w:r w:rsidRPr="000333EE">
        <w:rPr>
          <w:i/>
          <w:iCs/>
          <w:lang w:val="pl-PL"/>
        </w:rPr>
        <w:t>Logout</w:t>
      </w:r>
      <w:r w:rsidRPr="000333EE">
        <w:rPr>
          <w:lang w:val="pl-PL"/>
        </w:rPr>
        <w:t>" element logs out user and redirect to login page. It is on these subpages where the different central panel is displayed that allows the user to interact with the website.</w:t>
      </w:r>
    </w:p>
    <w:p w:rsidR="000333EE" w:rsidRDefault="000333EE" w:rsidP="0059005A">
      <w:pPr>
        <w:pStyle w:val="BodyText"/>
      </w:pPr>
    </w:p>
    <w:p w:rsidR="0059005A" w:rsidRDefault="0059005A" w:rsidP="0059005A">
      <w:pPr>
        <w:pStyle w:val="Heading3"/>
      </w:pPr>
      <w:r>
        <w:t>Friends List</w:t>
      </w:r>
    </w:p>
    <w:p w:rsidR="0059005A" w:rsidRDefault="00495754" w:rsidP="0059005A">
      <w:pPr>
        <w:pStyle w:val="BodyText"/>
      </w:pPr>
      <w:r>
        <w:rPr>
          <w:noProof/>
          <w:lang w:eastAsia="en-GB"/>
        </w:rPr>
        <w:drawing>
          <wp:inline distT="0" distB="0" distL="0" distR="0" wp14:anchorId="5CE2875F" wp14:editId="7970307C">
            <wp:extent cx="2434698" cy="3267075"/>
            <wp:effectExtent l="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extLst>
                        <a:ext uri="{28A0092B-C50C-407E-A947-70E740481C1C}">
                          <a14:useLocalDpi xmlns:a14="http://schemas.microsoft.com/office/drawing/2010/main" val="0"/>
                        </a:ext>
                      </a:extLst>
                    </a:blip>
                    <a:stretch>
                      <a:fillRect/>
                    </a:stretch>
                  </pic:blipFill>
                  <pic:spPr>
                    <a:xfrm>
                      <a:off x="0" y="0"/>
                      <a:ext cx="2434394" cy="3266666"/>
                    </a:xfrm>
                    <a:prstGeom prst="rect">
                      <a:avLst/>
                    </a:prstGeom>
                  </pic:spPr>
                </pic:pic>
              </a:graphicData>
            </a:graphic>
          </wp:inline>
        </w:drawing>
      </w:r>
    </w:p>
    <w:p w:rsidR="0059005A" w:rsidRPr="00EC79D9" w:rsidRDefault="0059005A" w:rsidP="0059005A">
      <w:pPr>
        <w:pStyle w:val="BodyText"/>
      </w:pPr>
    </w:p>
    <w:p w:rsidR="000333EE" w:rsidRPr="00EC79D9" w:rsidRDefault="000333EE" w:rsidP="000333EE">
      <w:pPr>
        <w:widowControl w:val="0"/>
        <w:autoSpaceDE w:val="0"/>
        <w:autoSpaceDN w:val="0"/>
        <w:adjustRightInd w:val="0"/>
        <w:rPr>
          <w:lang w:val="pl-PL"/>
        </w:rPr>
      </w:pPr>
      <w:r w:rsidRPr="00EC79D9">
        <w:rPr>
          <w:b/>
          <w:bCs/>
          <w:lang w:val="pl-PL"/>
        </w:rPr>
        <w:t xml:space="preserve">Friendlist </w:t>
      </w:r>
      <w:r w:rsidRPr="00EC79D9">
        <w:rPr>
          <w:lang w:val="pl-PL"/>
        </w:rPr>
        <w:t xml:space="preserve">is a sidebar, where we can see all friends, all friend requests or even send requests. </w:t>
      </w:r>
      <w:r w:rsidR="00EC79D9" w:rsidRPr="00EC79D9">
        <w:rPr>
          <w:lang w:val="pl-PL"/>
        </w:rPr>
        <w:t>Clicking on friends in the list allows you to interact with them by challenging them to battles or offering mating. Clicking on pending requests allows a user to either accept or reject the requests. The field at the bottom allows users to search for their friends by typing in their email address so they can send them a friend request</w:t>
      </w:r>
      <w:r w:rsidR="00EC79D9">
        <w:rPr>
          <w:lang w:val="pl-PL"/>
        </w:rPr>
        <w:t>.</w:t>
      </w:r>
    </w:p>
    <w:p w:rsidR="0059005A" w:rsidRDefault="0059005A" w:rsidP="0059005A">
      <w:pPr>
        <w:pStyle w:val="BodyText"/>
      </w:pPr>
    </w:p>
    <w:p w:rsidR="0059005A" w:rsidRDefault="0059005A" w:rsidP="0059005A">
      <w:pPr>
        <w:pStyle w:val="Heading3"/>
      </w:pPr>
      <w:r>
        <w:lastRenderedPageBreak/>
        <w:t>Monster List</w:t>
      </w:r>
    </w:p>
    <w:p w:rsidR="0059005A" w:rsidRDefault="00495754" w:rsidP="0059005A">
      <w:pPr>
        <w:pStyle w:val="BodyText"/>
      </w:pPr>
      <w:r>
        <w:rPr>
          <w:noProof/>
          <w:lang w:eastAsia="en-GB"/>
        </w:rPr>
        <w:drawing>
          <wp:inline distT="0" distB="0" distL="0" distR="0" wp14:anchorId="6000F13E" wp14:editId="1F33BC74">
            <wp:extent cx="2079653" cy="34480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a:extLst>
                        <a:ext uri="{28A0092B-C50C-407E-A947-70E740481C1C}">
                          <a14:useLocalDpi xmlns:a14="http://schemas.microsoft.com/office/drawing/2010/main" val="0"/>
                        </a:ext>
                      </a:extLst>
                    </a:blip>
                    <a:stretch>
                      <a:fillRect/>
                    </a:stretch>
                  </pic:blipFill>
                  <pic:spPr>
                    <a:xfrm>
                      <a:off x="0" y="0"/>
                      <a:ext cx="2078228" cy="3445688"/>
                    </a:xfrm>
                    <a:prstGeom prst="rect">
                      <a:avLst/>
                    </a:prstGeom>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Monsterlist </w:t>
      </w:r>
      <w:r w:rsidRPr="00EC79D9">
        <w:rPr>
          <w:lang w:val="pl-PL"/>
        </w:rPr>
        <w:t>is a second sidebar, where we can see a list of all our monsters. Hovering mouse over single element of the list shows small information about monster's attributes.</w:t>
      </w:r>
    </w:p>
    <w:p w:rsidR="00EC79D9" w:rsidRDefault="00EC79D9" w:rsidP="0059005A">
      <w:pPr>
        <w:pStyle w:val="BodyText"/>
      </w:pPr>
    </w:p>
    <w:p w:rsidR="0059005A" w:rsidRDefault="0059005A" w:rsidP="0059005A">
      <w:pPr>
        <w:pStyle w:val="Heading3"/>
      </w:pPr>
      <w:r>
        <w:t>Update Panel</w:t>
      </w:r>
    </w:p>
    <w:p w:rsidR="0059005A" w:rsidRDefault="000333EE" w:rsidP="0059005A">
      <w:pPr>
        <w:pStyle w:val="BodyText"/>
      </w:pPr>
      <w:r>
        <w:rPr>
          <w:noProof/>
          <w:lang w:eastAsia="en-GB"/>
        </w:rPr>
        <w:drawing>
          <wp:inline distT="0" distB="0" distL="0" distR="0" wp14:anchorId="1ED17B52" wp14:editId="6574AFB6">
            <wp:extent cx="5732145" cy="2947670"/>
            <wp:effectExtent l="0" t="0" r="1905"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947670"/>
                    </a:xfrm>
                    <a:prstGeom prst="rect">
                      <a:avLst/>
                    </a:prstGeom>
                  </pic:spPr>
                </pic:pic>
              </a:graphicData>
            </a:graphic>
          </wp:inline>
        </w:drawing>
      </w:r>
    </w:p>
    <w:p w:rsidR="0059005A" w:rsidRDefault="00EC79D9" w:rsidP="00EC79D9">
      <w:pPr>
        <w:pStyle w:val="BodyText"/>
        <w:ind w:firstLine="720"/>
      </w:pPr>
      <w:r>
        <w:t>This is the update panel displayed on the main page with information on recent events and current offers.</w:t>
      </w:r>
    </w:p>
    <w:p w:rsidR="00EC79D9" w:rsidRDefault="00EC79D9" w:rsidP="00EC79D9">
      <w:pPr>
        <w:pStyle w:val="BodyText"/>
        <w:ind w:firstLine="720"/>
      </w:pPr>
    </w:p>
    <w:p w:rsidR="00EC79D9" w:rsidRDefault="00EC79D9" w:rsidP="00EC79D9">
      <w:pPr>
        <w:pStyle w:val="BodyText"/>
        <w:ind w:firstLine="720"/>
      </w:pPr>
    </w:p>
    <w:p w:rsidR="0059005A" w:rsidRDefault="0059005A" w:rsidP="0059005A">
      <w:pPr>
        <w:pStyle w:val="Heading3"/>
      </w:pPr>
      <w:r>
        <w:lastRenderedPageBreak/>
        <w:t>Market</w:t>
      </w:r>
    </w:p>
    <w:p w:rsidR="0059005A" w:rsidRDefault="0059005A" w:rsidP="0059005A">
      <w:pPr>
        <w:pStyle w:val="BodyText"/>
      </w:pPr>
    </w:p>
    <w:p w:rsidR="0059005A" w:rsidRDefault="000333EE" w:rsidP="0059005A">
      <w:pPr>
        <w:pStyle w:val="BodyText"/>
      </w:pPr>
      <w:r>
        <w:rPr>
          <w:noProof/>
          <w:lang w:eastAsia="en-GB"/>
        </w:rPr>
        <w:drawing>
          <wp:inline distT="0" distB="0" distL="0" distR="0" wp14:anchorId="4885B86D" wp14:editId="4D01093C">
            <wp:extent cx="5732145" cy="2988310"/>
            <wp:effectExtent l="0" t="0" r="1905" b="254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988310"/>
                    </a:xfrm>
                    <a:prstGeom prst="rect">
                      <a:avLst/>
                    </a:prstGeom>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Market </w:t>
      </w:r>
      <w:r w:rsidRPr="00EC79D9">
        <w:rPr>
          <w:lang w:val="pl-PL"/>
        </w:rPr>
        <w:t xml:space="preserve">is a place where users can buy new monsters or sell their own monsters. Clicking on each offer shows small window with </w:t>
      </w:r>
      <w:r>
        <w:rPr>
          <w:lang w:val="pl-PL"/>
        </w:rPr>
        <w:t>the genetic traits of monsters and other statistics.</w:t>
      </w:r>
    </w:p>
    <w:p w:rsidR="00EC79D9" w:rsidRDefault="00EC79D9" w:rsidP="0059005A">
      <w:pPr>
        <w:pStyle w:val="BodyText"/>
      </w:pPr>
    </w:p>
    <w:p w:rsidR="0059005A" w:rsidRDefault="0059005A" w:rsidP="0059005A">
      <w:pPr>
        <w:pStyle w:val="Heading3"/>
      </w:pPr>
      <w:r>
        <w:t>Mating</w:t>
      </w:r>
    </w:p>
    <w:p w:rsidR="0059005A" w:rsidRDefault="000333EE" w:rsidP="0059005A">
      <w:pPr>
        <w:pStyle w:val="BodyText"/>
      </w:pPr>
      <w:r>
        <w:rPr>
          <w:noProof/>
          <w:lang w:eastAsia="en-GB"/>
        </w:rPr>
        <w:drawing>
          <wp:inline distT="0" distB="0" distL="0" distR="0" wp14:anchorId="3BCC2242" wp14:editId="214B0130">
            <wp:extent cx="5732145" cy="3021330"/>
            <wp:effectExtent l="0" t="0" r="1905"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021330"/>
                    </a:xfrm>
                    <a:prstGeom prst="rect">
                      <a:avLst/>
                    </a:prstGeom>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Mating </w:t>
      </w:r>
      <w:r w:rsidRPr="00EC79D9">
        <w:rPr>
          <w:lang w:val="pl-PL"/>
        </w:rPr>
        <w:t xml:space="preserve">page is  similar to the </w:t>
      </w:r>
      <w:r w:rsidRPr="00EC79D9">
        <w:rPr>
          <w:b/>
          <w:bCs/>
          <w:lang w:val="pl-PL"/>
        </w:rPr>
        <w:t xml:space="preserve">Market </w:t>
      </w:r>
      <w:r w:rsidRPr="00EC79D9">
        <w:rPr>
          <w:lang w:val="pl-PL"/>
        </w:rPr>
        <w:t>page, but it allows you to offer your male monsters or find male monsters to mate with your female monsters</w:t>
      </w:r>
      <w:r>
        <w:rPr>
          <w:lang w:val="pl-PL"/>
        </w:rPr>
        <w:t>.</w:t>
      </w:r>
    </w:p>
    <w:p w:rsidR="0059005A" w:rsidRDefault="0059005A" w:rsidP="0059005A">
      <w:pPr>
        <w:pStyle w:val="BodyText"/>
      </w:pPr>
    </w:p>
    <w:p w:rsidR="0059005A" w:rsidRDefault="0059005A" w:rsidP="0059005A">
      <w:pPr>
        <w:pStyle w:val="Heading3"/>
      </w:pPr>
      <w:r>
        <w:lastRenderedPageBreak/>
        <w:t>High Scores</w:t>
      </w:r>
    </w:p>
    <w:p w:rsidR="0059005A" w:rsidRDefault="000333EE" w:rsidP="0059005A">
      <w:pPr>
        <w:pStyle w:val="BodyText"/>
      </w:pPr>
      <w:r>
        <w:rPr>
          <w:noProof/>
          <w:lang w:eastAsia="en-GB"/>
        </w:rPr>
        <w:drawing>
          <wp:inline distT="0" distB="0" distL="0" distR="0" wp14:anchorId="557965A7" wp14:editId="2D3DA1FE">
            <wp:extent cx="5730875" cy="3091180"/>
            <wp:effectExtent l="0" t="0" r="317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091180"/>
                    </a:xfrm>
                    <a:prstGeom prst="rect">
                      <a:avLst/>
                    </a:prstGeom>
                    <a:noFill/>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Highscores </w:t>
      </w:r>
      <w:r w:rsidRPr="00EC79D9">
        <w:rPr>
          <w:lang w:val="pl-PL"/>
        </w:rPr>
        <w:t>is a table with the richest players on our server, ordered by wealth</w:t>
      </w:r>
    </w:p>
    <w:p w:rsidR="0059005A" w:rsidRPr="0059005A" w:rsidRDefault="0059005A" w:rsidP="0059005A">
      <w:pPr>
        <w:pStyle w:val="BodyText"/>
      </w:pPr>
    </w:p>
    <w:p w:rsidR="0059005A" w:rsidRPr="0059005A" w:rsidRDefault="0059005A" w:rsidP="0059005A">
      <w:pPr>
        <w:pStyle w:val="BodyText"/>
      </w:pPr>
    </w:p>
    <w:p w:rsidR="00414B98" w:rsidRDefault="008F2A4A" w:rsidP="008F2A4A">
      <w:pPr>
        <w:pStyle w:val="Heading2"/>
      </w:pPr>
      <w:bookmarkStart w:id="15" w:name="_Toc339462910"/>
      <w:r>
        <w:t>Initial Sketch Designs</w:t>
      </w:r>
      <w:bookmarkEnd w:id="15"/>
    </w:p>
    <w:p w:rsidR="00EC79D9" w:rsidRPr="00EC79D9" w:rsidRDefault="00EC79D9" w:rsidP="00EC79D9">
      <w:pPr>
        <w:pStyle w:val="BodyText"/>
      </w:pPr>
      <w:r>
        <w:t>These are the original sketches that were drawn before the digital versions were made, these demonstrate our design process.</w:t>
      </w:r>
    </w:p>
    <w:p w:rsidR="008F2A4A" w:rsidRDefault="008F2A4A" w:rsidP="008F2A4A">
      <w:pPr>
        <w:pStyle w:val="Heading3"/>
      </w:pPr>
      <w:r>
        <w:t>High Scores</w:t>
      </w:r>
    </w:p>
    <w:p w:rsidR="008F2A4A" w:rsidRDefault="008F2A4A" w:rsidP="008F2A4A">
      <w:pPr>
        <w:pStyle w:val="BodyText"/>
      </w:pPr>
      <w:r>
        <w:rPr>
          <w:noProof/>
          <w:lang w:eastAsia="en-GB"/>
        </w:rPr>
        <w:drawing>
          <wp:inline distT="0" distB="0" distL="0" distR="0" wp14:anchorId="307C5D73" wp14:editId="2E19C5E4">
            <wp:extent cx="2072640" cy="2263140"/>
            <wp:effectExtent l="0" t="0" r="3810" b="3810"/>
            <wp:docPr id="83" name="Picture 83" descr="highscor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mg" descr="highscorev.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2728" cy="2263236"/>
                    </a:xfrm>
                    <a:prstGeom prst="rect">
                      <a:avLst/>
                    </a:prstGeom>
                    <a:noFill/>
                    <a:ln>
                      <a:noFill/>
                    </a:ln>
                  </pic:spPr>
                </pic:pic>
              </a:graphicData>
            </a:graphic>
          </wp:inline>
        </w:drawing>
      </w:r>
    </w:p>
    <w:p w:rsidR="008F2A4A" w:rsidRDefault="008F2A4A" w:rsidP="008F2A4A">
      <w:pPr>
        <w:pStyle w:val="Heading3"/>
      </w:pPr>
      <w:r>
        <w:lastRenderedPageBreak/>
        <w:t>Login Screen</w:t>
      </w:r>
    </w:p>
    <w:p w:rsidR="008F2A4A" w:rsidRDefault="008F2A4A" w:rsidP="008F2A4A">
      <w:pPr>
        <w:pStyle w:val="BodyText"/>
      </w:pPr>
      <w:r>
        <w:rPr>
          <w:noProof/>
          <w:lang w:eastAsia="en-GB"/>
        </w:rPr>
        <w:drawing>
          <wp:inline distT="0" distB="0" distL="0" distR="0" wp14:anchorId="2DC98FC0" wp14:editId="289C7D03">
            <wp:extent cx="2887980" cy="2109527"/>
            <wp:effectExtent l="0" t="0" r="7620" b="5080"/>
            <wp:docPr id="84" name="Picture 84" descr="logi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mg" descr="loginb.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0514" cy="2111378"/>
                    </a:xfrm>
                    <a:prstGeom prst="rect">
                      <a:avLst/>
                    </a:prstGeom>
                    <a:noFill/>
                    <a:ln>
                      <a:noFill/>
                    </a:ln>
                  </pic:spPr>
                </pic:pic>
              </a:graphicData>
            </a:graphic>
          </wp:inline>
        </w:drawing>
      </w:r>
    </w:p>
    <w:p w:rsidR="008F2A4A" w:rsidRDefault="008F2A4A" w:rsidP="008F2A4A">
      <w:pPr>
        <w:pStyle w:val="BodyText"/>
      </w:pPr>
    </w:p>
    <w:p w:rsidR="008F2A4A" w:rsidRDefault="008F2A4A" w:rsidP="008F2A4A">
      <w:pPr>
        <w:pStyle w:val="BodyText"/>
      </w:pPr>
    </w:p>
    <w:p w:rsidR="008F2A4A" w:rsidRDefault="008F2A4A" w:rsidP="008F2A4A">
      <w:pPr>
        <w:pStyle w:val="Heading3"/>
      </w:pPr>
      <w:r>
        <w:t>Main Screen</w:t>
      </w:r>
    </w:p>
    <w:p w:rsidR="008F2A4A" w:rsidRDefault="008F2A4A" w:rsidP="008F2A4A">
      <w:pPr>
        <w:pStyle w:val="BodyText"/>
      </w:pPr>
      <w:r>
        <w:rPr>
          <w:noProof/>
          <w:lang w:eastAsia="en-GB"/>
        </w:rPr>
        <w:drawing>
          <wp:inline distT="0" distB="0" distL="0" distR="0" wp14:anchorId="1674A1C7" wp14:editId="136EFFED">
            <wp:extent cx="3505200" cy="2560376"/>
            <wp:effectExtent l="0" t="0" r="0" b="0"/>
            <wp:docPr id="85" name="Picture 85" descr="mainscree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mg" descr="mainscreenc.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8275" cy="2562622"/>
                    </a:xfrm>
                    <a:prstGeom prst="rect">
                      <a:avLst/>
                    </a:prstGeom>
                    <a:noFill/>
                    <a:ln>
                      <a:noFill/>
                    </a:ln>
                  </pic:spPr>
                </pic:pic>
              </a:graphicData>
            </a:graphic>
          </wp:inline>
        </w:drawing>
      </w:r>
    </w:p>
    <w:p w:rsidR="008F2A4A" w:rsidRDefault="008F2A4A" w:rsidP="008F2A4A">
      <w:pPr>
        <w:pStyle w:val="BodyText"/>
      </w:pPr>
    </w:p>
    <w:p w:rsidR="008F2A4A" w:rsidRDefault="008F2A4A"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8F2A4A" w:rsidRDefault="008F2A4A" w:rsidP="008F2A4A">
      <w:pPr>
        <w:pStyle w:val="Heading1"/>
      </w:pPr>
      <w:bookmarkStart w:id="16" w:name="_Toc339462911"/>
      <w:r>
        <w:lastRenderedPageBreak/>
        <w:t>Gantt chart</w:t>
      </w:r>
      <w:bookmarkEnd w:id="16"/>
    </w:p>
    <w:p w:rsidR="00FA362A" w:rsidRPr="00FA362A" w:rsidRDefault="00FA362A" w:rsidP="00FA362A">
      <w:pPr>
        <w:pStyle w:val="Heading2"/>
        <w:numPr>
          <w:ilvl w:val="0"/>
          <w:numId w:val="0"/>
        </w:numPr>
      </w:pPr>
      <w:r>
        <w:t>Second Semester                                                                        First Semester</w:t>
      </w:r>
    </w:p>
    <w:p w:rsidR="001A7327" w:rsidRDefault="001A7327" w:rsidP="008F2A4A">
      <w:pPr>
        <w:pStyle w:val="BodyText"/>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FA362A" w:rsidP="001A7327">
      <w:pPr>
        <w:pStyle w:val="Heading1"/>
        <w:numPr>
          <w:ilvl w:val="0"/>
          <w:numId w:val="0"/>
        </w:numPr>
      </w:pPr>
      <w:r>
        <w:rPr>
          <w:noProof/>
          <w:lang w:eastAsia="en-GB"/>
        </w:rPr>
        <w:drawing>
          <wp:anchor distT="0" distB="0" distL="114300" distR="114300" simplePos="0" relativeHeight="251664384" behindDoc="0" locked="0" layoutInCell="1" allowOverlap="1" wp14:anchorId="59AF0354" wp14:editId="2A1F8182">
            <wp:simplePos x="0" y="0"/>
            <wp:positionH relativeFrom="column">
              <wp:posOffset>-2651125</wp:posOffset>
            </wp:positionH>
            <wp:positionV relativeFrom="paragraph">
              <wp:posOffset>280035</wp:posOffset>
            </wp:positionV>
            <wp:extent cx="7910830" cy="3006725"/>
            <wp:effectExtent l="0" t="5398" r="8573" b="8572"/>
            <wp:wrapSquare wrapText="bothSides"/>
            <wp:docPr id="4" name="Picture 4" descr="C:\Users\James\AppData\Local\Temp\Rar$DIa0.372\Gantt Char Second Semester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es\AppData\Local\Temp\Rar$DIa0.372\Gantt Char Second Semester P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7910830" cy="300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7327" w:rsidRDefault="001A7327" w:rsidP="001A7327">
      <w:pPr>
        <w:pStyle w:val="BodyText"/>
      </w:pPr>
    </w:p>
    <w:p w:rsidR="001A7327" w:rsidRDefault="001A7327" w:rsidP="001A7327">
      <w:pPr>
        <w:pStyle w:val="BodyText"/>
      </w:pPr>
    </w:p>
    <w:p w:rsidR="001A7327" w:rsidRDefault="000C084D" w:rsidP="001A7327">
      <w:pPr>
        <w:pStyle w:val="BodyText"/>
      </w:pPr>
      <w:r>
        <w:rPr>
          <w:noProof/>
          <w:lang w:eastAsia="en-GB"/>
        </w:rPr>
        <w:drawing>
          <wp:anchor distT="0" distB="0" distL="114300" distR="114300" simplePos="0" relativeHeight="251663360" behindDoc="0" locked="0" layoutInCell="1" allowOverlap="1" wp14:anchorId="79A20C19" wp14:editId="58B71B0F">
            <wp:simplePos x="0" y="0"/>
            <wp:positionH relativeFrom="column">
              <wp:posOffset>-2698750</wp:posOffset>
            </wp:positionH>
            <wp:positionV relativeFrom="paragraph">
              <wp:posOffset>161925</wp:posOffset>
            </wp:positionV>
            <wp:extent cx="8928735" cy="2686685"/>
            <wp:effectExtent l="0" t="3175" r="2540" b="2540"/>
            <wp:wrapSquare wrapText="bothSides"/>
            <wp:docPr id="2" name="Picture 2" descr="C:\Users\James\AppData\Local\Temp\Rar$DIa0.798\Gantt Char First Semester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Rar$DIa0.798\Gantt Char First Semester P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928735" cy="2686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7327" w:rsidRDefault="001A7327" w:rsidP="001A7327">
      <w:pPr>
        <w:pStyle w:val="BodyText"/>
      </w:pPr>
    </w:p>
    <w:p w:rsidR="001A7327" w:rsidRDefault="001A7327" w:rsidP="001A7327">
      <w:pPr>
        <w:pStyle w:val="BodyText"/>
      </w:pPr>
    </w:p>
    <w:p w:rsidR="001A7327" w:rsidRPr="001A7327" w:rsidRDefault="001A7327" w:rsidP="001A7327">
      <w:pPr>
        <w:pStyle w:val="BodyText"/>
      </w:pPr>
    </w:p>
    <w:p w:rsidR="001A7327" w:rsidRDefault="001A7327" w:rsidP="001A7327">
      <w:pPr>
        <w:pStyle w:val="Heading1"/>
        <w:numPr>
          <w:ilvl w:val="0"/>
          <w:numId w:val="0"/>
        </w:numPr>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FA362A" w:rsidRDefault="00FA362A" w:rsidP="00A156BC">
      <w:pPr>
        <w:pStyle w:val="BodyText"/>
      </w:pPr>
    </w:p>
    <w:p w:rsidR="00FA362A" w:rsidRDefault="00FA362A" w:rsidP="00A156BC">
      <w:pPr>
        <w:pStyle w:val="BodyText"/>
      </w:pPr>
    </w:p>
    <w:p w:rsidR="00FA362A" w:rsidRPr="00A156BC" w:rsidRDefault="00FA362A" w:rsidP="00A156BC">
      <w:pPr>
        <w:pStyle w:val="BodyText"/>
      </w:pPr>
    </w:p>
    <w:p w:rsidR="001A7327" w:rsidRDefault="001A7327" w:rsidP="001A7327">
      <w:pPr>
        <w:pStyle w:val="Heading1"/>
      </w:pPr>
      <w:bookmarkStart w:id="17" w:name="_Toc339462912"/>
      <w:r>
        <w:t>Risk Analysis</w:t>
      </w:r>
      <w:bookmarkEnd w:id="17"/>
    </w:p>
    <w:tbl>
      <w:tblPr>
        <w:tblStyle w:val="TableGrid"/>
        <w:tblW w:w="0" w:type="auto"/>
        <w:tblLook w:val="01E0" w:firstRow="1" w:lastRow="1" w:firstColumn="1" w:lastColumn="1" w:noHBand="0" w:noVBand="0"/>
      </w:tblPr>
      <w:tblGrid>
        <w:gridCol w:w="3091"/>
        <w:gridCol w:w="1260"/>
        <w:gridCol w:w="4892"/>
      </w:tblGrid>
      <w:tr w:rsidR="001A7327" w:rsidTr="003F651B">
        <w:tc>
          <w:tcPr>
            <w:tcW w:w="3182" w:type="dxa"/>
            <w:vAlign w:val="center"/>
          </w:tcPr>
          <w:p w:rsidR="001A7327" w:rsidRPr="001234BB" w:rsidRDefault="001A7327" w:rsidP="003F651B">
            <w:pPr>
              <w:jc w:val="center"/>
              <w:rPr>
                <w:b/>
                <w:lang w:val="en-US"/>
              </w:rPr>
            </w:pPr>
            <w:r w:rsidRPr="001234BB">
              <w:rPr>
                <w:b/>
                <w:lang w:val="en-US"/>
              </w:rPr>
              <w:t>Risk</w:t>
            </w:r>
          </w:p>
        </w:tc>
        <w:tc>
          <w:tcPr>
            <w:tcW w:w="1270" w:type="dxa"/>
            <w:vAlign w:val="center"/>
          </w:tcPr>
          <w:p w:rsidR="001A7327" w:rsidRPr="001234BB" w:rsidRDefault="001A7327" w:rsidP="003F651B">
            <w:pPr>
              <w:jc w:val="center"/>
              <w:rPr>
                <w:b/>
                <w:lang w:val="en-US"/>
              </w:rPr>
            </w:pPr>
            <w:r w:rsidRPr="001234BB">
              <w:rPr>
                <w:b/>
                <w:lang w:val="en-US"/>
              </w:rPr>
              <w:t>Possibility</w:t>
            </w:r>
          </w:p>
        </w:tc>
        <w:tc>
          <w:tcPr>
            <w:tcW w:w="5119" w:type="dxa"/>
            <w:vAlign w:val="center"/>
          </w:tcPr>
          <w:p w:rsidR="001A7327" w:rsidRPr="001234BB" w:rsidRDefault="001A7327" w:rsidP="003F651B">
            <w:pPr>
              <w:jc w:val="center"/>
              <w:rPr>
                <w:b/>
                <w:lang w:val="en-US"/>
              </w:rPr>
            </w:pPr>
            <w:r w:rsidRPr="001234BB">
              <w:rPr>
                <w:b/>
                <w:lang w:val="en-US"/>
              </w:rPr>
              <w:t>Solution</w:t>
            </w:r>
          </w:p>
        </w:tc>
      </w:tr>
      <w:tr w:rsidR="001A7327" w:rsidRPr="001234BB" w:rsidTr="003F651B">
        <w:tc>
          <w:tcPr>
            <w:tcW w:w="3182" w:type="dxa"/>
            <w:vAlign w:val="center"/>
          </w:tcPr>
          <w:p w:rsidR="001A7327" w:rsidRPr="001234BB" w:rsidRDefault="001A7327" w:rsidP="003F651B">
            <w:pPr>
              <w:rPr>
                <w:lang w:val="en-US"/>
              </w:rPr>
            </w:pPr>
            <w:r>
              <w:rPr>
                <w:lang w:val="en-US"/>
              </w:rPr>
              <w:t>Illness</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1A7327" w:rsidP="003F651B">
            <w:pPr>
              <w:rPr>
                <w:lang w:val="en-US"/>
              </w:rPr>
            </w:pPr>
            <w:r>
              <w:rPr>
                <w:lang w:val="en-US"/>
              </w:rPr>
              <w:t>We have deputies (more than one person is responsible for each thing)</w:t>
            </w:r>
          </w:p>
        </w:tc>
      </w:tr>
      <w:tr w:rsidR="001A7327" w:rsidRPr="001234BB" w:rsidTr="003F651B">
        <w:tc>
          <w:tcPr>
            <w:tcW w:w="3182" w:type="dxa"/>
            <w:vAlign w:val="center"/>
          </w:tcPr>
          <w:p w:rsidR="001A7327" w:rsidRPr="001234BB" w:rsidRDefault="001A7327" w:rsidP="003F651B">
            <w:pPr>
              <w:rPr>
                <w:lang w:val="en-US"/>
              </w:rPr>
            </w:pPr>
            <w:r>
              <w:rPr>
                <w:lang w:val="en-US"/>
              </w:rPr>
              <w:t>All accidents involving permanent or long absence</w:t>
            </w:r>
          </w:p>
        </w:tc>
        <w:tc>
          <w:tcPr>
            <w:tcW w:w="1270" w:type="dxa"/>
            <w:vAlign w:val="center"/>
          </w:tcPr>
          <w:p w:rsidR="001A7327" w:rsidRPr="001234BB" w:rsidRDefault="001A7327" w:rsidP="003F651B">
            <w:pPr>
              <w:jc w:val="center"/>
              <w:rPr>
                <w:lang w:val="en-US"/>
              </w:rPr>
            </w:pPr>
            <w:r>
              <w:rPr>
                <w:lang w:val="en-US"/>
              </w:rPr>
              <w:t>extra low</w:t>
            </w:r>
          </w:p>
        </w:tc>
        <w:tc>
          <w:tcPr>
            <w:tcW w:w="5119" w:type="dxa"/>
            <w:vAlign w:val="center"/>
          </w:tcPr>
          <w:p w:rsidR="001A7327" w:rsidRPr="001234BB" w:rsidRDefault="001A7327" w:rsidP="003F651B">
            <w:pPr>
              <w:rPr>
                <w:lang w:val="en-US"/>
              </w:rPr>
            </w:pPr>
            <w:r>
              <w:rPr>
                <w:lang w:val="en-US"/>
              </w:rPr>
              <w:t>Same as illness</w:t>
            </w:r>
          </w:p>
        </w:tc>
      </w:tr>
      <w:tr w:rsidR="001A7327" w:rsidRPr="001234BB" w:rsidTr="003F651B">
        <w:tc>
          <w:tcPr>
            <w:tcW w:w="3182" w:type="dxa"/>
            <w:vAlign w:val="center"/>
          </w:tcPr>
          <w:p w:rsidR="001A7327" w:rsidRPr="001234BB" w:rsidRDefault="001A7327" w:rsidP="003F651B">
            <w:pPr>
              <w:rPr>
                <w:lang w:val="en-US"/>
              </w:rPr>
            </w:pPr>
            <w:r>
              <w:rPr>
                <w:lang w:val="en-US"/>
              </w:rPr>
              <w:t>Not turning up to a meeting</w:t>
            </w:r>
          </w:p>
        </w:tc>
        <w:tc>
          <w:tcPr>
            <w:tcW w:w="1270" w:type="dxa"/>
            <w:vAlign w:val="center"/>
          </w:tcPr>
          <w:p w:rsidR="001A7327" w:rsidRPr="001234BB" w:rsidRDefault="001A7327" w:rsidP="003F651B">
            <w:pPr>
              <w:jc w:val="center"/>
              <w:rPr>
                <w:lang w:val="en-US"/>
              </w:rPr>
            </w:pPr>
            <w:r>
              <w:rPr>
                <w:lang w:val="en-US"/>
              </w:rPr>
              <w:t>extra high</w:t>
            </w:r>
          </w:p>
        </w:tc>
        <w:tc>
          <w:tcPr>
            <w:tcW w:w="5119" w:type="dxa"/>
            <w:vAlign w:val="center"/>
          </w:tcPr>
          <w:p w:rsidR="001A7327" w:rsidRPr="001234BB" w:rsidRDefault="001A7327" w:rsidP="003F651B">
            <w:pPr>
              <w:rPr>
                <w:lang w:val="en-US"/>
              </w:rPr>
            </w:pPr>
            <w:r>
              <w:rPr>
                <w:lang w:val="en-US"/>
              </w:rPr>
              <w:t>Same as illness + emailing minutes</w:t>
            </w:r>
          </w:p>
        </w:tc>
      </w:tr>
      <w:tr w:rsidR="001A7327" w:rsidRPr="001234BB" w:rsidTr="003F651B">
        <w:tc>
          <w:tcPr>
            <w:tcW w:w="3182" w:type="dxa"/>
            <w:vAlign w:val="center"/>
          </w:tcPr>
          <w:p w:rsidR="001A7327" w:rsidRPr="001234BB" w:rsidRDefault="001A7327" w:rsidP="003F651B">
            <w:pPr>
              <w:rPr>
                <w:lang w:val="en-US"/>
              </w:rPr>
            </w:pPr>
            <w:r>
              <w:rPr>
                <w:lang w:val="en-US"/>
              </w:rPr>
              <w:t>Decided to do nothing</w:t>
            </w:r>
          </w:p>
        </w:tc>
        <w:tc>
          <w:tcPr>
            <w:tcW w:w="1270" w:type="dxa"/>
            <w:vAlign w:val="center"/>
          </w:tcPr>
          <w:p w:rsidR="001A7327" w:rsidRPr="001234BB" w:rsidRDefault="001A7327" w:rsidP="003F651B">
            <w:pPr>
              <w:jc w:val="center"/>
              <w:rPr>
                <w:lang w:val="en-US"/>
              </w:rPr>
            </w:pPr>
            <w:r>
              <w:rPr>
                <w:lang w:val="en-US"/>
              </w:rPr>
              <w:t>low</w:t>
            </w:r>
          </w:p>
        </w:tc>
        <w:tc>
          <w:tcPr>
            <w:tcW w:w="5119" w:type="dxa"/>
            <w:vAlign w:val="center"/>
          </w:tcPr>
          <w:p w:rsidR="001A7327" w:rsidRPr="001234BB" w:rsidRDefault="001A7327" w:rsidP="003F651B">
            <w:pPr>
              <w:rPr>
                <w:lang w:val="en-US"/>
              </w:rPr>
            </w:pPr>
            <w:r>
              <w:rPr>
                <w:lang w:val="en-US"/>
              </w:rPr>
              <w:t>Same as illness</w:t>
            </w:r>
          </w:p>
        </w:tc>
      </w:tr>
      <w:tr w:rsidR="001A7327" w:rsidRPr="001234BB" w:rsidTr="003F651B">
        <w:tc>
          <w:tcPr>
            <w:tcW w:w="3182" w:type="dxa"/>
            <w:vAlign w:val="center"/>
          </w:tcPr>
          <w:p w:rsidR="001A7327" w:rsidRPr="001234BB" w:rsidRDefault="001A7327" w:rsidP="003F651B">
            <w:pPr>
              <w:rPr>
                <w:lang w:val="en-US"/>
              </w:rPr>
            </w:pPr>
            <w:r>
              <w:rPr>
                <w:lang w:val="en-US"/>
              </w:rPr>
              <w:t>Intellectual property right problems</w:t>
            </w:r>
          </w:p>
        </w:tc>
        <w:tc>
          <w:tcPr>
            <w:tcW w:w="1270" w:type="dxa"/>
            <w:vAlign w:val="center"/>
          </w:tcPr>
          <w:p w:rsidR="001A7327" w:rsidRPr="001234BB" w:rsidRDefault="001A7327" w:rsidP="003F651B">
            <w:pPr>
              <w:jc w:val="center"/>
              <w:rPr>
                <w:lang w:val="en-US"/>
              </w:rPr>
            </w:pPr>
            <w:r>
              <w:rPr>
                <w:lang w:val="en-US"/>
              </w:rPr>
              <w:t>very low</w:t>
            </w:r>
          </w:p>
        </w:tc>
        <w:tc>
          <w:tcPr>
            <w:tcW w:w="5119" w:type="dxa"/>
            <w:vAlign w:val="center"/>
          </w:tcPr>
          <w:p w:rsidR="001A7327" w:rsidRPr="001234BB" w:rsidRDefault="001A7327" w:rsidP="003F651B">
            <w:pPr>
              <w:rPr>
                <w:lang w:val="en-US"/>
              </w:rPr>
            </w:pPr>
            <w:r>
              <w:rPr>
                <w:lang w:val="en-US"/>
              </w:rPr>
              <w:t>Using only free-for-use property + having links to every free property used</w:t>
            </w:r>
          </w:p>
        </w:tc>
      </w:tr>
      <w:tr w:rsidR="001A7327" w:rsidRPr="001234BB" w:rsidTr="003F651B">
        <w:tc>
          <w:tcPr>
            <w:tcW w:w="3182" w:type="dxa"/>
            <w:vAlign w:val="center"/>
          </w:tcPr>
          <w:p w:rsidR="001A7327" w:rsidRPr="001234BB" w:rsidRDefault="001A7327" w:rsidP="003F651B">
            <w:pPr>
              <w:rPr>
                <w:lang w:val="en-US"/>
              </w:rPr>
            </w:pPr>
            <w:r>
              <w:rPr>
                <w:lang w:val="en-US"/>
              </w:rPr>
              <w:t>More rework than anticipated</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1A7327" w:rsidP="003F651B">
            <w:pPr>
              <w:rPr>
                <w:lang w:val="en-US"/>
              </w:rPr>
            </w:pPr>
            <w:r>
              <w:rPr>
                <w:lang w:val="en-US"/>
              </w:rPr>
              <w:t>Doing a little more from the start(to prevent from happening) + throwing more people at such task later</w:t>
            </w:r>
          </w:p>
        </w:tc>
      </w:tr>
      <w:tr w:rsidR="001A7327" w:rsidRPr="001234BB" w:rsidTr="003F651B">
        <w:tc>
          <w:tcPr>
            <w:tcW w:w="3182" w:type="dxa"/>
            <w:vAlign w:val="center"/>
          </w:tcPr>
          <w:p w:rsidR="001A7327" w:rsidRPr="001234BB" w:rsidRDefault="001A7327" w:rsidP="003F651B">
            <w:pPr>
              <w:rPr>
                <w:lang w:val="en-US"/>
              </w:rPr>
            </w:pPr>
            <w:r>
              <w:rPr>
                <w:lang w:val="en-US"/>
              </w:rPr>
              <w:t>Somebody steals our idea</w:t>
            </w:r>
          </w:p>
        </w:tc>
        <w:tc>
          <w:tcPr>
            <w:tcW w:w="1270" w:type="dxa"/>
            <w:vAlign w:val="center"/>
          </w:tcPr>
          <w:p w:rsidR="001A7327" w:rsidRPr="001234BB" w:rsidRDefault="001A7327" w:rsidP="003F651B">
            <w:pPr>
              <w:jc w:val="center"/>
              <w:rPr>
                <w:lang w:val="en-US"/>
              </w:rPr>
            </w:pPr>
            <w:r>
              <w:rPr>
                <w:lang w:val="en-US"/>
              </w:rPr>
              <w:t>low</w:t>
            </w:r>
          </w:p>
        </w:tc>
        <w:tc>
          <w:tcPr>
            <w:tcW w:w="5119" w:type="dxa"/>
            <w:vAlign w:val="center"/>
          </w:tcPr>
          <w:p w:rsidR="001A7327" w:rsidRPr="001234BB" w:rsidRDefault="001A7327" w:rsidP="003F651B">
            <w:pPr>
              <w:rPr>
                <w:lang w:val="en-US"/>
              </w:rPr>
            </w:pPr>
            <w:r>
              <w:rPr>
                <w:lang w:val="en-US"/>
              </w:rPr>
              <w:t>Reporting, showing project history</w:t>
            </w:r>
          </w:p>
        </w:tc>
      </w:tr>
      <w:tr w:rsidR="001A7327" w:rsidRPr="001234BB" w:rsidTr="003F651B">
        <w:tc>
          <w:tcPr>
            <w:tcW w:w="3182" w:type="dxa"/>
            <w:vAlign w:val="center"/>
          </w:tcPr>
          <w:p w:rsidR="001A7327" w:rsidRPr="001234BB" w:rsidRDefault="001A7327" w:rsidP="003F651B">
            <w:pPr>
              <w:rPr>
                <w:lang w:val="en-US"/>
              </w:rPr>
            </w:pPr>
            <w:r>
              <w:rPr>
                <w:lang w:val="en-US"/>
              </w:rPr>
              <w:t>Technical problems on a presentation day</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1A7327" w:rsidP="003F651B">
            <w:pPr>
              <w:rPr>
                <w:lang w:val="en-US"/>
              </w:rPr>
            </w:pPr>
            <w:r>
              <w:rPr>
                <w:lang w:val="en-US"/>
              </w:rPr>
              <w:t>Having extra equipment ready + using other</w:t>
            </w:r>
          </w:p>
        </w:tc>
      </w:tr>
      <w:tr w:rsidR="001A7327" w:rsidRPr="001234BB" w:rsidTr="003F651B">
        <w:tc>
          <w:tcPr>
            <w:tcW w:w="3182" w:type="dxa"/>
            <w:vAlign w:val="center"/>
          </w:tcPr>
          <w:p w:rsidR="001A7327" w:rsidRPr="001234BB" w:rsidRDefault="001A7327" w:rsidP="003F651B">
            <w:pPr>
              <w:rPr>
                <w:lang w:val="en-US"/>
              </w:rPr>
            </w:pPr>
            <w:r>
              <w:rPr>
                <w:lang w:val="en-US"/>
              </w:rPr>
              <w:t>Loss of data</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1A7327" w:rsidP="003F651B">
            <w:pPr>
              <w:rPr>
                <w:lang w:val="en-US"/>
              </w:rPr>
            </w:pPr>
            <w:r>
              <w:rPr>
                <w:lang w:val="en-US"/>
              </w:rPr>
              <w:t>Recovery from a repository</w:t>
            </w:r>
          </w:p>
        </w:tc>
      </w:tr>
      <w:tr w:rsidR="001A7327" w:rsidRPr="001234BB" w:rsidTr="003F651B">
        <w:tc>
          <w:tcPr>
            <w:tcW w:w="3182" w:type="dxa"/>
            <w:vAlign w:val="center"/>
          </w:tcPr>
          <w:p w:rsidR="001A7327" w:rsidRPr="001234BB" w:rsidRDefault="001A7327" w:rsidP="003F651B">
            <w:pPr>
              <w:rPr>
                <w:lang w:val="en-US"/>
              </w:rPr>
            </w:pPr>
            <w:r>
              <w:rPr>
                <w:lang w:val="en-US"/>
              </w:rPr>
              <w:t>Sudden change of specification</w:t>
            </w:r>
          </w:p>
        </w:tc>
        <w:tc>
          <w:tcPr>
            <w:tcW w:w="1270" w:type="dxa"/>
            <w:vAlign w:val="center"/>
          </w:tcPr>
          <w:p w:rsidR="001A7327" w:rsidRPr="001234BB" w:rsidRDefault="001A7327" w:rsidP="003F651B">
            <w:pPr>
              <w:jc w:val="center"/>
              <w:rPr>
                <w:lang w:val="en-US"/>
              </w:rPr>
            </w:pPr>
            <w:r>
              <w:rPr>
                <w:lang w:val="en-US"/>
              </w:rPr>
              <w:t>low</w:t>
            </w:r>
          </w:p>
        </w:tc>
        <w:tc>
          <w:tcPr>
            <w:tcW w:w="5119" w:type="dxa"/>
            <w:vAlign w:val="center"/>
          </w:tcPr>
          <w:p w:rsidR="001A7327" w:rsidRPr="001234BB" w:rsidRDefault="001A7327" w:rsidP="003F651B">
            <w:pPr>
              <w:rPr>
                <w:lang w:val="en-US"/>
              </w:rPr>
            </w:pPr>
            <w:r>
              <w:rPr>
                <w:lang w:val="en-US"/>
              </w:rPr>
              <w:t>Taking actions to apply these changes</w:t>
            </w:r>
          </w:p>
        </w:tc>
      </w:tr>
      <w:tr w:rsidR="001A7327" w:rsidRPr="001234BB" w:rsidTr="003F651B">
        <w:tc>
          <w:tcPr>
            <w:tcW w:w="3182" w:type="dxa"/>
            <w:vAlign w:val="center"/>
          </w:tcPr>
          <w:p w:rsidR="001A7327" w:rsidRPr="001234BB" w:rsidRDefault="001A7327" w:rsidP="003F651B">
            <w:pPr>
              <w:rPr>
                <w:lang w:val="en-US"/>
              </w:rPr>
            </w:pPr>
            <w:r>
              <w:rPr>
                <w:lang w:val="en-US"/>
              </w:rPr>
              <w:t>Misunderstanding of specification</w:t>
            </w:r>
          </w:p>
        </w:tc>
        <w:tc>
          <w:tcPr>
            <w:tcW w:w="1270" w:type="dxa"/>
            <w:vAlign w:val="center"/>
          </w:tcPr>
          <w:p w:rsidR="001A7327" w:rsidRPr="001234BB" w:rsidRDefault="001A7327" w:rsidP="003F651B">
            <w:pPr>
              <w:jc w:val="center"/>
              <w:rPr>
                <w:lang w:val="en-US"/>
              </w:rPr>
            </w:pPr>
            <w:r>
              <w:rPr>
                <w:lang w:val="en-US"/>
              </w:rPr>
              <w:t>mid</w:t>
            </w:r>
          </w:p>
        </w:tc>
        <w:tc>
          <w:tcPr>
            <w:tcW w:w="5119" w:type="dxa"/>
            <w:vAlign w:val="center"/>
          </w:tcPr>
          <w:p w:rsidR="001A7327" w:rsidRPr="001234BB" w:rsidRDefault="001A7327" w:rsidP="003F651B">
            <w:pPr>
              <w:rPr>
                <w:lang w:val="en-US"/>
              </w:rPr>
            </w:pPr>
            <w:r>
              <w:rPr>
                <w:lang w:val="en-US"/>
              </w:rPr>
              <w:t>Multiple persons should read it + re-read it if needed</w:t>
            </w:r>
          </w:p>
        </w:tc>
      </w:tr>
      <w:tr w:rsidR="001A7327" w:rsidRPr="001234BB" w:rsidTr="003F651B">
        <w:tc>
          <w:tcPr>
            <w:tcW w:w="3182" w:type="dxa"/>
            <w:vAlign w:val="center"/>
          </w:tcPr>
          <w:p w:rsidR="001A7327" w:rsidRPr="001234BB" w:rsidRDefault="001A7327" w:rsidP="003F651B">
            <w:pPr>
              <w:rPr>
                <w:lang w:val="en-US"/>
              </w:rPr>
            </w:pPr>
          </w:p>
        </w:tc>
        <w:tc>
          <w:tcPr>
            <w:tcW w:w="1270" w:type="dxa"/>
            <w:vAlign w:val="center"/>
          </w:tcPr>
          <w:p w:rsidR="001A7327" w:rsidRPr="001234BB" w:rsidRDefault="001A7327" w:rsidP="003F651B">
            <w:pPr>
              <w:jc w:val="center"/>
              <w:rPr>
                <w:lang w:val="en-US"/>
              </w:rPr>
            </w:pPr>
          </w:p>
        </w:tc>
        <w:tc>
          <w:tcPr>
            <w:tcW w:w="5119" w:type="dxa"/>
            <w:vAlign w:val="center"/>
          </w:tcPr>
          <w:p w:rsidR="001A7327" w:rsidRPr="001234BB" w:rsidRDefault="001A7327" w:rsidP="003F651B">
            <w:pPr>
              <w:rPr>
                <w:lang w:val="en-US"/>
              </w:rPr>
            </w:pPr>
          </w:p>
        </w:tc>
      </w:tr>
      <w:tr w:rsidR="001A7327" w:rsidRPr="001234BB" w:rsidTr="003F651B">
        <w:tc>
          <w:tcPr>
            <w:tcW w:w="3182" w:type="dxa"/>
            <w:vAlign w:val="center"/>
          </w:tcPr>
          <w:p w:rsidR="001A7327" w:rsidRPr="001234BB" w:rsidRDefault="001A7327" w:rsidP="003F651B">
            <w:pPr>
              <w:rPr>
                <w:lang w:val="en-US"/>
              </w:rPr>
            </w:pPr>
            <w:r>
              <w:rPr>
                <w:lang w:val="en-US"/>
              </w:rPr>
              <w:t>Not working or incorrectly working buttons/links</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EC79D9" w:rsidP="003F651B">
            <w:pPr>
              <w:rPr>
                <w:lang w:val="en-US"/>
              </w:rPr>
            </w:pPr>
            <w:r>
              <w:rPr>
                <w:lang w:val="en-US"/>
              </w:rPr>
              <w:t>Testing every button and link before “release” + applying fixes</w:t>
            </w:r>
          </w:p>
        </w:tc>
      </w:tr>
      <w:tr w:rsidR="001A7327" w:rsidRPr="001234BB" w:rsidTr="003F651B">
        <w:tc>
          <w:tcPr>
            <w:tcW w:w="3182" w:type="dxa"/>
            <w:vAlign w:val="center"/>
          </w:tcPr>
          <w:p w:rsidR="001A7327" w:rsidRPr="001234BB" w:rsidRDefault="001A7327" w:rsidP="003F651B">
            <w:pPr>
              <w:rPr>
                <w:lang w:val="en-US"/>
              </w:rPr>
            </w:pPr>
            <w:r>
              <w:rPr>
                <w:lang w:val="en-US"/>
              </w:rPr>
              <w:t>Incorrect attribute calculation (health, strength...)</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EC79D9" w:rsidP="003F651B">
            <w:pPr>
              <w:rPr>
                <w:lang w:val="en-US"/>
              </w:rPr>
            </w:pPr>
            <w:r>
              <w:rPr>
                <w:lang w:val="en-US"/>
              </w:rPr>
              <w:t>Unit testing</w:t>
            </w:r>
          </w:p>
        </w:tc>
      </w:tr>
      <w:tr w:rsidR="001A7327" w:rsidRPr="001234BB" w:rsidTr="003F651B">
        <w:tc>
          <w:tcPr>
            <w:tcW w:w="3182" w:type="dxa"/>
            <w:vAlign w:val="center"/>
          </w:tcPr>
          <w:p w:rsidR="001A7327" w:rsidRPr="001234BB" w:rsidRDefault="001A7327" w:rsidP="003F651B">
            <w:pPr>
              <w:rPr>
                <w:lang w:val="en-US"/>
              </w:rPr>
            </w:pPr>
            <w:r>
              <w:rPr>
                <w:lang w:val="en-US"/>
              </w:rPr>
              <w:t>Disallowed characters in names</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1A7327" w:rsidP="003F651B">
            <w:pPr>
              <w:rPr>
                <w:lang w:val="en-US"/>
              </w:rPr>
            </w:pPr>
          </w:p>
        </w:tc>
      </w:tr>
      <w:tr w:rsidR="001A7327" w:rsidRPr="001234BB" w:rsidTr="003F651B">
        <w:tc>
          <w:tcPr>
            <w:tcW w:w="3182" w:type="dxa"/>
            <w:vAlign w:val="center"/>
          </w:tcPr>
          <w:p w:rsidR="001A7327" w:rsidRPr="001234BB" w:rsidRDefault="001A7327" w:rsidP="003F651B">
            <w:pPr>
              <w:rPr>
                <w:lang w:val="en-US"/>
              </w:rPr>
            </w:pPr>
            <w:r>
              <w:rPr>
                <w:lang w:val="en-US"/>
              </w:rPr>
              <w:t>Server to server communication problems</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EC79D9" w:rsidP="003F651B">
            <w:pPr>
              <w:rPr>
                <w:lang w:val="en-US"/>
              </w:rPr>
            </w:pPr>
            <w:r>
              <w:rPr>
                <w:lang w:val="en-US"/>
              </w:rPr>
              <w:t>Using correct ones from the start + limiting user input to those that are allowed</w:t>
            </w:r>
          </w:p>
        </w:tc>
      </w:tr>
      <w:tr w:rsidR="001A7327" w:rsidRPr="001234BB" w:rsidTr="003F651B">
        <w:tc>
          <w:tcPr>
            <w:tcW w:w="3182" w:type="dxa"/>
            <w:vAlign w:val="center"/>
          </w:tcPr>
          <w:p w:rsidR="001A7327" w:rsidRDefault="001A7327" w:rsidP="003F651B">
            <w:pPr>
              <w:rPr>
                <w:lang w:val="en-US"/>
              </w:rPr>
            </w:pPr>
            <w:r>
              <w:rPr>
                <w:lang w:val="en-US"/>
              </w:rPr>
              <w:t>Client to server communication problems</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EC79D9" w:rsidP="003F651B">
            <w:pPr>
              <w:rPr>
                <w:lang w:val="en-US"/>
              </w:rPr>
            </w:pPr>
            <w:r>
              <w:rPr>
                <w:lang w:val="en-US"/>
              </w:rPr>
              <w:t>Checking the connection and compatibility</w:t>
            </w:r>
          </w:p>
        </w:tc>
      </w:tr>
      <w:tr w:rsidR="001A7327" w:rsidRPr="001234BB" w:rsidTr="003F651B">
        <w:tc>
          <w:tcPr>
            <w:tcW w:w="3182" w:type="dxa"/>
            <w:vAlign w:val="center"/>
          </w:tcPr>
          <w:p w:rsidR="001A7327" w:rsidRPr="00B26E38" w:rsidRDefault="001A7327" w:rsidP="003F651B">
            <w:pPr>
              <w:rPr>
                <w:lang w:val="en-US"/>
              </w:rPr>
            </w:pPr>
            <w:r>
              <w:rPr>
                <w:lang w:val="en-US"/>
              </w:rPr>
              <w:t xml:space="preserve">Time difference / </w:t>
            </w:r>
            <w:r w:rsidRPr="00B26E38">
              <w:rPr>
                <w:lang w:val="en-US"/>
              </w:rPr>
              <w:t>synchroniz</w:t>
            </w:r>
            <w:r>
              <w:rPr>
                <w:lang w:val="en-US"/>
              </w:rPr>
              <w:t>ation problems</w:t>
            </w:r>
          </w:p>
        </w:tc>
        <w:tc>
          <w:tcPr>
            <w:tcW w:w="1270" w:type="dxa"/>
            <w:vAlign w:val="center"/>
          </w:tcPr>
          <w:p w:rsidR="001A7327" w:rsidRPr="001234BB" w:rsidRDefault="00EC79D9" w:rsidP="003F651B">
            <w:pPr>
              <w:jc w:val="center"/>
              <w:rPr>
                <w:lang w:val="en-US"/>
              </w:rPr>
            </w:pPr>
            <w:r>
              <w:rPr>
                <w:lang w:val="en-US"/>
              </w:rPr>
              <w:t>Very low</w:t>
            </w:r>
          </w:p>
        </w:tc>
        <w:tc>
          <w:tcPr>
            <w:tcW w:w="5119" w:type="dxa"/>
            <w:vAlign w:val="center"/>
          </w:tcPr>
          <w:p w:rsidR="001A7327" w:rsidRPr="001234BB" w:rsidRDefault="00EC79D9" w:rsidP="003F651B">
            <w:pPr>
              <w:rPr>
                <w:lang w:val="en-US"/>
              </w:rPr>
            </w:pPr>
            <w:r>
              <w:rPr>
                <w:lang w:val="en-US"/>
              </w:rPr>
              <w:t>Using only server’s time</w:t>
            </w:r>
          </w:p>
        </w:tc>
      </w:tr>
    </w:tbl>
    <w:p w:rsidR="001A7327" w:rsidRPr="001A7327" w:rsidRDefault="001A7327" w:rsidP="001A7327">
      <w:pPr>
        <w:pStyle w:val="BodyText"/>
      </w:pPr>
    </w:p>
    <w:p w:rsidR="00414B98" w:rsidRDefault="00414B98" w:rsidP="003309A1">
      <w:pPr>
        <w:pStyle w:val="UnnumHeading1"/>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Pr="00A156BC" w:rsidRDefault="00A156BC" w:rsidP="00A156BC">
      <w:pPr>
        <w:pStyle w:val="BodyText"/>
      </w:pPr>
    </w:p>
    <w:p w:rsidR="0009188B" w:rsidRPr="009535D8" w:rsidRDefault="005D4CDB" w:rsidP="003309A1">
      <w:pPr>
        <w:pStyle w:val="UnnumHeading1"/>
        <w:rPr>
          <w:rFonts w:ascii="Times New Roman" w:hAnsi="Times New Roman"/>
          <w:sz w:val="20"/>
        </w:rPr>
      </w:pPr>
      <w:bookmarkStart w:id="18" w:name="_Toc339462913"/>
      <w:r w:rsidRPr="009535D8">
        <w:rPr>
          <w:rFonts w:ascii="Times New Roman" w:hAnsi="Times New Roman"/>
          <w:sz w:val="20"/>
        </w:rPr>
        <w:t>RE</w:t>
      </w:r>
      <w:r w:rsidR="00A44A71" w:rsidRPr="009535D8">
        <w:rPr>
          <w:rFonts w:ascii="Times New Roman" w:hAnsi="Times New Roman"/>
          <w:sz w:val="20"/>
        </w:rPr>
        <w:t>FERENCES</w:t>
      </w:r>
      <w:bookmarkEnd w:id="18"/>
    </w:p>
    <w:p w:rsidR="00EC79D9" w:rsidRPr="009535D8" w:rsidRDefault="00EC79D9" w:rsidP="00EC79D9">
      <w:pPr>
        <w:autoSpaceDE w:val="0"/>
        <w:autoSpaceDN w:val="0"/>
        <w:adjustRightInd w:val="0"/>
        <w:rPr>
          <w:b/>
          <w:bCs/>
          <w:lang w:eastAsia="en-GB"/>
        </w:rPr>
      </w:pPr>
      <w:r w:rsidRPr="009535D8">
        <w:t xml:space="preserve">[1]   </w:t>
      </w:r>
      <w:r w:rsidRPr="009535D8">
        <w:rPr>
          <w:b/>
          <w:bCs/>
          <w:lang w:eastAsia="en-GB"/>
        </w:rPr>
        <w:t>Software Engineering Group Projects Monster Mash Game Requirements Specification</w:t>
      </w:r>
    </w:p>
    <w:p w:rsidR="00EC79D9" w:rsidRPr="009535D8" w:rsidRDefault="00EC79D9" w:rsidP="00EC79D9">
      <w:pPr>
        <w:autoSpaceDE w:val="0"/>
        <w:autoSpaceDN w:val="0"/>
        <w:adjustRightInd w:val="0"/>
        <w:rPr>
          <w:lang w:eastAsia="en-GB"/>
        </w:rPr>
      </w:pPr>
      <w:r w:rsidRPr="009535D8">
        <w:rPr>
          <w:b/>
          <w:bCs/>
          <w:lang w:eastAsia="en-GB"/>
        </w:rPr>
        <w:t xml:space="preserve"> </w:t>
      </w:r>
      <w:r w:rsidRPr="009535D8">
        <w:rPr>
          <w:lang w:eastAsia="en-GB"/>
        </w:rPr>
        <w:t>Config Ref: SE.CS.RS</w:t>
      </w:r>
    </w:p>
    <w:p w:rsidR="00EC79D9" w:rsidRPr="009535D8" w:rsidRDefault="00EC79D9" w:rsidP="00EC79D9">
      <w:pPr>
        <w:autoSpaceDE w:val="0"/>
        <w:autoSpaceDN w:val="0"/>
        <w:adjustRightInd w:val="0"/>
        <w:rPr>
          <w:lang w:eastAsia="en-GB"/>
        </w:rPr>
      </w:pPr>
    </w:p>
    <w:p w:rsidR="00EC79D9" w:rsidRPr="009535D8" w:rsidRDefault="00EC79D9" w:rsidP="00EC79D9">
      <w:pPr>
        <w:autoSpaceDE w:val="0"/>
        <w:autoSpaceDN w:val="0"/>
        <w:adjustRightInd w:val="0"/>
      </w:pPr>
      <w:r w:rsidRPr="009535D8">
        <w:rPr>
          <w:lang w:eastAsia="en-GB"/>
        </w:rPr>
        <w:t>[2]</w:t>
      </w:r>
      <w:r w:rsidRPr="009535D8">
        <w:t xml:space="preserve"> </w:t>
      </w:r>
      <w:r w:rsidRPr="009535D8">
        <w:rPr>
          <w:b/>
        </w:rPr>
        <w:t>Stock.XCHNG</w:t>
      </w:r>
      <w:r w:rsidR="009535D8" w:rsidRPr="009535D8">
        <w:rPr>
          <w:b/>
        </w:rPr>
        <w:t xml:space="preserve">  </w:t>
      </w:r>
      <w:r w:rsidRPr="009535D8">
        <w:t xml:space="preserve"> </w:t>
      </w:r>
      <w:hyperlink r:id="rId25" w:history="1">
        <w:r w:rsidRPr="009535D8">
          <w:rPr>
            <w:rStyle w:val="Hyperlink"/>
          </w:rPr>
          <w:t>http://sxc.hu/</w:t>
        </w:r>
      </w:hyperlink>
    </w:p>
    <w:p w:rsidR="00EC79D9" w:rsidRPr="009535D8" w:rsidRDefault="00EC79D9" w:rsidP="00EC79D9">
      <w:pPr>
        <w:autoSpaceDE w:val="0"/>
        <w:autoSpaceDN w:val="0"/>
        <w:adjustRightInd w:val="0"/>
      </w:pPr>
    </w:p>
    <w:p w:rsidR="00EC79D9" w:rsidRPr="009535D8" w:rsidRDefault="009535D8" w:rsidP="00EC79D9">
      <w:pPr>
        <w:pStyle w:val="HTMLPreformatted"/>
        <w:rPr>
          <w:rFonts w:ascii="Times New Roman" w:hAnsi="Times New Roman" w:cs="Times New Roman"/>
        </w:rPr>
      </w:pPr>
      <w:r w:rsidRPr="009535D8">
        <w:rPr>
          <w:rFonts w:ascii="Times New Roman" w:hAnsi="Times New Roman" w:cs="Times New Roman"/>
        </w:rPr>
        <w:t>[</w:t>
      </w:r>
      <w:r w:rsidR="00EC79D9" w:rsidRPr="009535D8">
        <w:rPr>
          <w:rFonts w:ascii="Times New Roman" w:hAnsi="Times New Roman" w:cs="Times New Roman"/>
        </w:rPr>
        <w:t>3]</w:t>
      </w:r>
      <w:r w:rsidR="00EC79D9" w:rsidRPr="009535D8">
        <w:rPr>
          <w:rFonts w:ascii="Times New Roman" w:hAnsi="Times New Roman" w:cs="Times New Roman"/>
          <w:b/>
        </w:rPr>
        <w:t xml:space="preserve"> "Bright" Icon set by Min Tran </w:t>
      </w:r>
      <w:r w:rsidRPr="009535D8">
        <w:rPr>
          <w:rFonts w:ascii="Times New Roman" w:hAnsi="Times New Roman" w:cs="Times New Roman"/>
          <w:b/>
        </w:rPr>
        <w:t xml:space="preserve">  </w:t>
      </w:r>
      <w:r w:rsidR="00EC79D9" w:rsidRPr="009535D8">
        <w:rPr>
          <w:rFonts w:ascii="Times New Roman" w:hAnsi="Times New Roman" w:cs="Times New Roman"/>
        </w:rPr>
        <w:t>http://min.frexy.com/</w:t>
      </w:r>
    </w:p>
    <w:p w:rsidR="00EC79D9" w:rsidRPr="00EC79D9" w:rsidRDefault="00EC79D9" w:rsidP="00EC79D9">
      <w:pPr>
        <w:autoSpaceDE w:val="0"/>
        <w:autoSpaceDN w:val="0"/>
        <w:adjustRightInd w:val="0"/>
        <w:rPr>
          <w:b/>
          <w:bCs/>
          <w:lang w:eastAsia="en-GB"/>
        </w:rPr>
      </w:pPr>
    </w:p>
    <w:p w:rsidR="0009188B" w:rsidRDefault="00A44A71" w:rsidP="003309A1">
      <w:pPr>
        <w:pStyle w:val="UnnumHeading1"/>
      </w:pPr>
      <w:r>
        <w:br w:type="page"/>
      </w:r>
      <w:bookmarkStart w:id="19" w:name="_Toc339462914"/>
      <w:r>
        <w:lastRenderedPageBreak/>
        <w:t>DOCUMENT HISTORY</w:t>
      </w:r>
      <w:bookmarkEnd w:id="1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09188B" w:rsidTr="008904EC">
        <w:trPr>
          <w:tblHeader/>
          <w:jc w:val="center"/>
        </w:trPr>
        <w:tc>
          <w:tcPr>
            <w:tcW w:w="864" w:type="dxa"/>
            <w:tcBorders>
              <w:bottom w:val="single" w:sz="12" w:space="0" w:color="000000"/>
            </w:tcBorders>
          </w:tcPr>
          <w:p w:rsidR="0009188B" w:rsidRDefault="00A44A71">
            <w:pPr>
              <w:rPr>
                <w:i/>
              </w:rPr>
            </w:pPr>
            <w:r>
              <w:rPr>
                <w:i/>
              </w:rPr>
              <w:t>Version</w:t>
            </w:r>
          </w:p>
        </w:tc>
        <w:tc>
          <w:tcPr>
            <w:tcW w:w="1008" w:type="dxa"/>
            <w:tcBorders>
              <w:bottom w:val="single" w:sz="12" w:space="0" w:color="000000"/>
            </w:tcBorders>
          </w:tcPr>
          <w:p w:rsidR="0009188B" w:rsidRDefault="00A44A71">
            <w:pPr>
              <w:rPr>
                <w:i/>
              </w:rPr>
            </w:pPr>
            <w:r>
              <w:rPr>
                <w:i/>
              </w:rPr>
              <w:t>CCF No.</w:t>
            </w:r>
          </w:p>
        </w:tc>
        <w:tc>
          <w:tcPr>
            <w:tcW w:w="1193" w:type="dxa"/>
            <w:tcBorders>
              <w:bottom w:val="single" w:sz="12" w:space="0" w:color="000000"/>
            </w:tcBorders>
          </w:tcPr>
          <w:p w:rsidR="0009188B" w:rsidRDefault="00A44A71">
            <w:pPr>
              <w:rPr>
                <w:i/>
              </w:rPr>
            </w:pPr>
            <w:r>
              <w:rPr>
                <w:i/>
              </w:rPr>
              <w:t>Date</w:t>
            </w:r>
          </w:p>
        </w:tc>
        <w:tc>
          <w:tcPr>
            <w:tcW w:w="3969" w:type="dxa"/>
            <w:tcBorders>
              <w:bottom w:val="single" w:sz="12" w:space="0" w:color="000000"/>
            </w:tcBorders>
          </w:tcPr>
          <w:p w:rsidR="0009188B" w:rsidRDefault="00A44A71">
            <w:pPr>
              <w:rPr>
                <w:i/>
              </w:rPr>
            </w:pPr>
            <w:r>
              <w:rPr>
                <w:i/>
              </w:rPr>
              <w:t>Changes made to document</w:t>
            </w:r>
          </w:p>
        </w:tc>
        <w:tc>
          <w:tcPr>
            <w:tcW w:w="1318" w:type="dxa"/>
            <w:tcBorders>
              <w:bottom w:val="single" w:sz="12" w:space="0" w:color="000000"/>
            </w:tcBorders>
          </w:tcPr>
          <w:p w:rsidR="0009188B" w:rsidRDefault="00A44A71">
            <w:pPr>
              <w:rPr>
                <w:i/>
              </w:rPr>
            </w:pPr>
            <w:r>
              <w:rPr>
                <w:i/>
              </w:rPr>
              <w:t>Changed by</w:t>
            </w:r>
          </w:p>
        </w:tc>
      </w:tr>
      <w:tr w:rsidR="0009188B" w:rsidTr="008904EC">
        <w:trPr>
          <w:jc w:val="center"/>
        </w:trPr>
        <w:tc>
          <w:tcPr>
            <w:tcW w:w="864" w:type="dxa"/>
          </w:tcPr>
          <w:p w:rsidR="0009188B" w:rsidRDefault="00A156BC">
            <w:r>
              <w:t>0.1</w:t>
            </w:r>
          </w:p>
        </w:tc>
        <w:tc>
          <w:tcPr>
            <w:tcW w:w="1008" w:type="dxa"/>
          </w:tcPr>
          <w:p w:rsidR="0009188B" w:rsidRDefault="001F1F65"/>
        </w:tc>
        <w:tc>
          <w:tcPr>
            <w:tcW w:w="1193" w:type="dxa"/>
          </w:tcPr>
          <w:p w:rsidR="0009188B" w:rsidRDefault="00A156BC">
            <w:r>
              <w:t>29/10/2012</w:t>
            </w:r>
          </w:p>
        </w:tc>
        <w:tc>
          <w:tcPr>
            <w:tcW w:w="3969" w:type="dxa"/>
          </w:tcPr>
          <w:p w:rsidR="0009188B" w:rsidRDefault="00A156BC">
            <w:r>
              <w:t>Document first created addition of most major elements.</w:t>
            </w:r>
          </w:p>
        </w:tc>
        <w:tc>
          <w:tcPr>
            <w:tcW w:w="1318" w:type="dxa"/>
          </w:tcPr>
          <w:p w:rsidR="00A156BC" w:rsidRDefault="00A156BC">
            <w:r>
              <w:t>James Upshall</w:t>
            </w:r>
          </w:p>
          <w:p w:rsidR="0009188B" w:rsidRDefault="00A156BC">
            <w:r>
              <w:t>( jau1)</w:t>
            </w:r>
          </w:p>
        </w:tc>
      </w:tr>
      <w:tr w:rsidR="0009188B" w:rsidTr="008904EC">
        <w:trPr>
          <w:jc w:val="center"/>
        </w:trPr>
        <w:tc>
          <w:tcPr>
            <w:tcW w:w="864" w:type="dxa"/>
          </w:tcPr>
          <w:p w:rsidR="0009188B" w:rsidRDefault="00A156BC">
            <w:r>
              <w:t>0.2</w:t>
            </w:r>
          </w:p>
        </w:tc>
        <w:tc>
          <w:tcPr>
            <w:tcW w:w="1008" w:type="dxa"/>
          </w:tcPr>
          <w:p w:rsidR="0009188B" w:rsidRDefault="001F1F65"/>
        </w:tc>
        <w:tc>
          <w:tcPr>
            <w:tcW w:w="1193" w:type="dxa"/>
          </w:tcPr>
          <w:p w:rsidR="0009188B" w:rsidRDefault="00A156BC">
            <w:r>
              <w:t>31/10/2012</w:t>
            </w:r>
          </w:p>
        </w:tc>
        <w:tc>
          <w:tcPr>
            <w:tcW w:w="3969" w:type="dxa"/>
          </w:tcPr>
          <w:p w:rsidR="0009188B" w:rsidRDefault="00A156BC">
            <w:r>
              <w:t>Overview elements added, uses-case updated, design images updated and descriptions added, Risk Analysis Chart updated.</w:t>
            </w:r>
          </w:p>
        </w:tc>
        <w:tc>
          <w:tcPr>
            <w:tcW w:w="1318" w:type="dxa"/>
          </w:tcPr>
          <w:p w:rsidR="0009188B" w:rsidRDefault="00A156BC">
            <w:r>
              <w:t>James Upshall</w:t>
            </w:r>
          </w:p>
          <w:p w:rsidR="00A156BC" w:rsidRDefault="00A156BC">
            <w:r>
              <w:t>(jau1)</w:t>
            </w:r>
          </w:p>
        </w:tc>
      </w:tr>
      <w:tr w:rsidR="0009188B" w:rsidTr="008904EC">
        <w:trPr>
          <w:jc w:val="center"/>
        </w:trPr>
        <w:tc>
          <w:tcPr>
            <w:tcW w:w="864" w:type="dxa"/>
          </w:tcPr>
          <w:p w:rsidR="0009188B" w:rsidRDefault="0074644B">
            <w:r>
              <w:t>1.0</w:t>
            </w:r>
          </w:p>
        </w:tc>
        <w:tc>
          <w:tcPr>
            <w:tcW w:w="1008" w:type="dxa"/>
          </w:tcPr>
          <w:p w:rsidR="0009188B" w:rsidRDefault="001F1F65"/>
        </w:tc>
        <w:tc>
          <w:tcPr>
            <w:tcW w:w="1193" w:type="dxa"/>
          </w:tcPr>
          <w:p w:rsidR="0009188B" w:rsidRDefault="0074644B">
            <w:r>
              <w:t>01/11/2012</w:t>
            </w:r>
          </w:p>
        </w:tc>
        <w:tc>
          <w:tcPr>
            <w:tcW w:w="3969" w:type="dxa"/>
          </w:tcPr>
          <w:p w:rsidR="0009188B" w:rsidRDefault="0074644B">
            <w:r>
              <w:t>Inclusion of Gantt Chart and update to release version</w:t>
            </w:r>
          </w:p>
        </w:tc>
        <w:tc>
          <w:tcPr>
            <w:tcW w:w="1318" w:type="dxa"/>
          </w:tcPr>
          <w:p w:rsidR="0009188B" w:rsidRDefault="0074644B">
            <w:r>
              <w:t>James Upshall</w:t>
            </w:r>
          </w:p>
          <w:p w:rsidR="0074644B" w:rsidRDefault="0074644B">
            <w:r>
              <w:t>(jau1)</w:t>
            </w:r>
            <w:bookmarkStart w:id="20" w:name="_GoBack"/>
            <w:bookmarkEnd w:id="20"/>
          </w:p>
        </w:tc>
      </w:tr>
      <w:tr w:rsidR="0009188B" w:rsidTr="008904EC">
        <w:trPr>
          <w:jc w:val="center"/>
        </w:trPr>
        <w:tc>
          <w:tcPr>
            <w:tcW w:w="864" w:type="dxa"/>
          </w:tcPr>
          <w:p w:rsidR="0009188B" w:rsidRDefault="001F1F65"/>
        </w:tc>
        <w:tc>
          <w:tcPr>
            <w:tcW w:w="1008" w:type="dxa"/>
          </w:tcPr>
          <w:p w:rsidR="0009188B" w:rsidRDefault="001F1F65"/>
        </w:tc>
        <w:tc>
          <w:tcPr>
            <w:tcW w:w="1193" w:type="dxa"/>
          </w:tcPr>
          <w:p w:rsidR="0009188B" w:rsidRDefault="001F1F65"/>
        </w:tc>
        <w:tc>
          <w:tcPr>
            <w:tcW w:w="3969" w:type="dxa"/>
          </w:tcPr>
          <w:p w:rsidR="0009188B" w:rsidRDefault="001F1F65"/>
        </w:tc>
        <w:tc>
          <w:tcPr>
            <w:tcW w:w="1318" w:type="dxa"/>
          </w:tcPr>
          <w:p w:rsidR="0009188B" w:rsidRDefault="001F1F65"/>
        </w:tc>
      </w:tr>
      <w:tr w:rsidR="0009188B" w:rsidTr="008904EC">
        <w:trPr>
          <w:jc w:val="center"/>
        </w:trPr>
        <w:tc>
          <w:tcPr>
            <w:tcW w:w="864" w:type="dxa"/>
          </w:tcPr>
          <w:p w:rsidR="0009188B" w:rsidRDefault="001F1F65"/>
        </w:tc>
        <w:tc>
          <w:tcPr>
            <w:tcW w:w="1008" w:type="dxa"/>
          </w:tcPr>
          <w:p w:rsidR="0009188B" w:rsidRDefault="001F1F65"/>
        </w:tc>
        <w:tc>
          <w:tcPr>
            <w:tcW w:w="1193" w:type="dxa"/>
          </w:tcPr>
          <w:p w:rsidR="0009188B" w:rsidRDefault="001F1F65"/>
        </w:tc>
        <w:tc>
          <w:tcPr>
            <w:tcW w:w="3969" w:type="dxa"/>
          </w:tcPr>
          <w:p w:rsidR="0009188B" w:rsidRDefault="001F1F65"/>
        </w:tc>
        <w:tc>
          <w:tcPr>
            <w:tcW w:w="1318" w:type="dxa"/>
          </w:tcPr>
          <w:p w:rsidR="0009188B" w:rsidRDefault="001F1F65"/>
        </w:tc>
      </w:tr>
      <w:tr w:rsidR="0009188B" w:rsidTr="008904EC">
        <w:trPr>
          <w:jc w:val="center"/>
        </w:trPr>
        <w:tc>
          <w:tcPr>
            <w:tcW w:w="864" w:type="dxa"/>
          </w:tcPr>
          <w:p w:rsidR="0009188B" w:rsidRDefault="001F1F65"/>
        </w:tc>
        <w:tc>
          <w:tcPr>
            <w:tcW w:w="1008" w:type="dxa"/>
          </w:tcPr>
          <w:p w:rsidR="0009188B" w:rsidRDefault="001F1F65"/>
        </w:tc>
        <w:tc>
          <w:tcPr>
            <w:tcW w:w="1193" w:type="dxa"/>
          </w:tcPr>
          <w:p w:rsidR="0009188B" w:rsidRDefault="001F1F65"/>
        </w:tc>
        <w:tc>
          <w:tcPr>
            <w:tcW w:w="3969" w:type="dxa"/>
          </w:tcPr>
          <w:p w:rsidR="0009188B" w:rsidRDefault="001F1F65"/>
        </w:tc>
        <w:tc>
          <w:tcPr>
            <w:tcW w:w="1318" w:type="dxa"/>
          </w:tcPr>
          <w:p w:rsidR="0009188B" w:rsidRDefault="001F1F65"/>
        </w:tc>
      </w:tr>
      <w:tr w:rsidR="0009188B" w:rsidTr="008904EC">
        <w:trPr>
          <w:jc w:val="center"/>
        </w:trPr>
        <w:tc>
          <w:tcPr>
            <w:tcW w:w="864" w:type="dxa"/>
          </w:tcPr>
          <w:p w:rsidR="0009188B" w:rsidRDefault="001F1F65"/>
        </w:tc>
        <w:tc>
          <w:tcPr>
            <w:tcW w:w="1008" w:type="dxa"/>
          </w:tcPr>
          <w:p w:rsidR="0009188B" w:rsidRDefault="001F1F65"/>
        </w:tc>
        <w:tc>
          <w:tcPr>
            <w:tcW w:w="1193" w:type="dxa"/>
          </w:tcPr>
          <w:p w:rsidR="0009188B" w:rsidRDefault="001F1F65"/>
        </w:tc>
        <w:tc>
          <w:tcPr>
            <w:tcW w:w="3969" w:type="dxa"/>
          </w:tcPr>
          <w:p w:rsidR="0009188B" w:rsidRDefault="001F1F65"/>
        </w:tc>
        <w:tc>
          <w:tcPr>
            <w:tcW w:w="1318" w:type="dxa"/>
          </w:tcPr>
          <w:p w:rsidR="0009188B" w:rsidRDefault="001F1F65"/>
        </w:tc>
      </w:tr>
      <w:tr w:rsidR="0009188B" w:rsidTr="008904EC">
        <w:trPr>
          <w:jc w:val="center"/>
        </w:trPr>
        <w:tc>
          <w:tcPr>
            <w:tcW w:w="864" w:type="dxa"/>
          </w:tcPr>
          <w:p w:rsidR="0009188B" w:rsidRDefault="001F1F65"/>
        </w:tc>
        <w:tc>
          <w:tcPr>
            <w:tcW w:w="1008" w:type="dxa"/>
          </w:tcPr>
          <w:p w:rsidR="0009188B" w:rsidRDefault="001F1F65"/>
        </w:tc>
        <w:tc>
          <w:tcPr>
            <w:tcW w:w="1193" w:type="dxa"/>
          </w:tcPr>
          <w:p w:rsidR="0009188B" w:rsidRDefault="001F1F65"/>
        </w:tc>
        <w:tc>
          <w:tcPr>
            <w:tcW w:w="3969" w:type="dxa"/>
          </w:tcPr>
          <w:p w:rsidR="0009188B" w:rsidRDefault="001F1F65"/>
        </w:tc>
        <w:tc>
          <w:tcPr>
            <w:tcW w:w="1318" w:type="dxa"/>
          </w:tcPr>
          <w:p w:rsidR="0009188B" w:rsidRDefault="001F1F65"/>
        </w:tc>
      </w:tr>
      <w:tr w:rsidR="0009188B" w:rsidTr="008904EC">
        <w:trPr>
          <w:jc w:val="center"/>
        </w:trPr>
        <w:tc>
          <w:tcPr>
            <w:tcW w:w="864" w:type="dxa"/>
          </w:tcPr>
          <w:p w:rsidR="0009188B" w:rsidRDefault="001F1F65"/>
        </w:tc>
        <w:tc>
          <w:tcPr>
            <w:tcW w:w="1008" w:type="dxa"/>
          </w:tcPr>
          <w:p w:rsidR="0009188B" w:rsidRDefault="001F1F65"/>
        </w:tc>
        <w:tc>
          <w:tcPr>
            <w:tcW w:w="1193" w:type="dxa"/>
          </w:tcPr>
          <w:p w:rsidR="0009188B" w:rsidRDefault="001F1F65"/>
        </w:tc>
        <w:tc>
          <w:tcPr>
            <w:tcW w:w="3969" w:type="dxa"/>
          </w:tcPr>
          <w:p w:rsidR="0009188B" w:rsidRDefault="001F1F65"/>
        </w:tc>
        <w:tc>
          <w:tcPr>
            <w:tcW w:w="1318" w:type="dxa"/>
          </w:tcPr>
          <w:p w:rsidR="0009188B" w:rsidRDefault="001F1F65"/>
        </w:tc>
      </w:tr>
    </w:tbl>
    <w:p w:rsidR="00D7147C" w:rsidRDefault="00D7147C" w:rsidP="00E563D9">
      <w:pPr>
        <w:pStyle w:val="BodyText"/>
      </w:pPr>
    </w:p>
    <w:sectPr w:rsidR="00D7147C" w:rsidSect="00573F2E">
      <w:headerReference w:type="default" r:id="rId26"/>
      <w:footerReference w:type="default" r:id="rId27"/>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1F65" w:rsidRDefault="001F1F65">
      <w:r>
        <w:separator/>
      </w:r>
    </w:p>
  </w:endnote>
  <w:endnote w:type="continuationSeparator" w:id="0">
    <w:p w:rsidR="001F1F65" w:rsidRDefault="001F1F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A14" w:rsidRPr="00AE1293" w:rsidRDefault="00757A14">
    <w:pPr>
      <w:pStyle w:val="Footer"/>
      <w:tabs>
        <w:tab w:val="clear" w:pos="8306"/>
        <w:tab w:val="right" w:pos="8910"/>
      </w:tabs>
      <w:ind w:right="14"/>
      <w:rPr>
        <w:lang w:val="cy-GB"/>
      </w:rPr>
    </w:pPr>
    <w:r>
      <w:t>Aberystwyth University / Computer Science</w:t>
    </w:r>
    <w:r>
      <w:tab/>
    </w:r>
    <w:r>
      <w:tab/>
      <w:t xml:space="preserve">Page </w:t>
    </w:r>
    <w:r w:rsidR="00CA50B8">
      <w:rPr>
        <w:rStyle w:val="PageNumber"/>
      </w:rPr>
      <w:fldChar w:fldCharType="begin"/>
    </w:r>
    <w:r>
      <w:rPr>
        <w:rStyle w:val="PageNumber"/>
      </w:rPr>
      <w:instrText xml:space="preserve"> PAGE </w:instrText>
    </w:r>
    <w:r w:rsidR="00CA50B8">
      <w:rPr>
        <w:rStyle w:val="PageNumber"/>
      </w:rPr>
      <w:fldChar w:fldCharType="separate"/>
    </w:r>
    <w:r w:rsidR="00FB53C4">
      <w:rPr>
        <w:rStyle w:val="PageNumber"/>
        <w:noProof/>
      </w:rPr>
      <w:t>16</w:t>
    </w:r>
    <w:r w:rsidR="00CA50B8">
      <w:rPr>
        <w:rStyle w:val="PageNumber"/>
      </w:rPr>
      <w:fldChar w:fldCharType="end"/>
    </w:r>
    <w:r>
      <w:rPr>
        <w:rStyle w:val="PageNumber"/>
      </w:rPr>
      <w:t xml:space="preserve"> of </w:t>
    </w:r>
    <w:r w:rsidR="00CA50B8">
      <w:rPr>
        <w:rStyle w:val="PageNumber"/>
      </w:rPr>
      <w:fldChar w:fldCharType="begin"/>
    </w:r>
    <w:r>
      <w:rPr>
        <w:rStyle w:val="PageNumber"/>
      </w:rPr>
      <w:instrText xml:space="preserve"> NUMPAGES </w:instrText>
    </w:r>
    <w:r w:rsidR="00CA50B8">
      <w:rPr>
        <w:rStyle w:val="PageNumber"/>
      </w:rPr>
      <w:fldChar w:fldCharType="separate"/>
    </w:r>
    <w:r w:rsidR="00FB53C4">
      <w:rPr>
        <w:rStyle w:val="PageNumber"/>
        <w:noProof/>
      </w:rPr>
      <w:t>16</w:t>
    </w:r>
    <w:r w:rsidR="00CA50B8">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1F65" w:rsidRDefault="001F1F65">
      <w:r>
        <w:separator/>
      </w:r>
    </w:p>
  </w:footnote>
  <w:footnote w:type="continuationSeparator" w:id="0">
    <w:p w:rsidR="001F1F65" w:rsidRDefault="001F1F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A14" w:rsidRDefault="001F1F65">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C34D6B">
          <w:t>Software Engineering Group Project</w:t>
        </w:r>
      </w:sdtContent>
    </w:sdt>
    <w:r w:rsidR="00757A14">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7D24BC">
          <w:t>Project Plan</w:t>
        </w:r>
      </w:sdtContent>
    </w:sdt>
    <w:r w:rsidR="00757A14">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74644B">
          <w:t>1.0</w:t>
        </w:r>
      </w:sdtContent>
    </w:sdt>
    <w:r w:rsidR="00757A14">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74644B">
          <w:t>Release</w:t>
        </w:r>
      </w:sdtContent>
    </w:sdt>
    <w:r w:rsidR="00757A14">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366709A"/>
    <w:lvl w:ilvl="0">
      <w:start w:val="1"/>
      <w:numFmt w:val="decimal"/>
      <w:lvlText w:val="%1."/>
      <w:lvlJc w:val="left"/>
      <w:pPr>
        <w:tabs>
          <w:tab w:val="num" w:pos="1492"/>
        </w:tabs>
        <w:ind w:left="1492" w:hanging="360"/>
      </w:pPr>
    </w:lvl>
  </w:abstractNum>
  <w:abstractNum w:abstractNumId="1">
    <w:nsid w:val="FFFFFF7D"/>
    <w:multiLevelType w:val="singleLevel"/>
    <w:tmpl w:val="C26077F2"/>
    <w:lvl w:ilvl="0">
      <w:start w:val="1"/>
      <w:numFmt w:val="decimal"/>
      <w:lvlText w:val="%1."/>
      <w:lvlJc w:val="left"/>
      <w:pPr>
        <w:tabs>
          <w:tab w:val="num" w:pos="1209"/>
        </w:tabs>
        <w:ind w:left="1209" w:hanging="360"/>
      </w:pPr>
    </w:lvl>
  </w:abstractNum>
  <w:abstractNum w:abstractNumId="2">
    <w:nsid w:val="FFFFFF7E"/>
    <w:multiLevelType w:val="singleLevel"/>
    <w:tmpl w:val="CE84268A"/>
    <w:lvl w:ilvl="0">
      <w:start w:val="1"/>
      <w:numFmt w:val="decimal"/>
      <w:lvlText w:val="%1."/>
      <w:lvlJc w:val="left"/>
      <w:pPr>
        <w:tabs>
          <w:tab w:val="num" w:pos="926"/>
        </w:tabs>
        <w:ind w:left="926" w:hanging="360"/>
      </w:pPr>
    </w:lvl>
  </w:abstractNum>
  <w:abstractNum w:abstractNumId="3">
    <w:nsid w:val="FFFFFF7F"/>
    <w:multiLevelType w:val="singleLevel"/>
    <w:tmpl w:val="E2A21B40"/>
    <w:lvl w:ilvl="0">
      <w:start w:val="1"/>
      <w:numFmt w:val="decimal"/>
      <w:lvlText w:val="%1."/>
      <w:lvlJc w:val="left"/>
      <w:pPr>
        <w:tabs>
          <w:tab w:val="num" w:pos="643"/>
        </w:tabs>
        <w:ind w:left="643" w:hanging="360"/>
      </w:pPr>
    </w:lvl>
  </w:abstractNum>
  <w:abstractNum w:abstractNumId="4">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0AE77A"/>
    <w:lvl w:ilvl="0">
      <w:start w:val="1"/>
      <w:numFmt w:val="decimal"/>
      <w:lvlText w:val="%1."/>
      <w:lvlJc w:val="left"/>
      <w:pPr>
        <w:tabs>
          <w:tab w:val="num" w:pos="360"/>
        </w:tabs>
        <w:ind w:left="360" w:hanging="360"/>
      </w:pPr>
    </w:lvl>
  </w:abstractNum>
  <w:abstractNum w:abstractNumId="9">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1C788D4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0"/>
  </w:num>
  <w:num w:numId="2">
    <w:abstractNumId w:val="11"/>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7"/>
  </w:num>
  <w:num w:numId="16">
    <w:abstractNumId w:val="18"/>
  </w:num>
  <w:num w:numId="17">
    <w:abstractNumId w:val="16"/>
  </w:num>
  <w:num w:numId="18">
    <w:abstractNumId w:val="1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24BC"/>
    <w:rsid w:val="00006129"/>
    <w:rsid w:val="0002215E"/>
    <w:rsid w:val="000333EE"/>
    <w:rsid w:val="0003694C"/>
    <w:rsid w:val="000B0499"/>
    <w:rsid w:val="000C084D"/>
    <w:rsid w:val="000D4E75"/>
    <w:rsid w:val="000F7738"/>
    <w:rsid w:val="001711E8"/>
    <w:rsid w:val="001714DB"/>
    <w:rsid w:val="00177A99"/>
    <w:rsid w:val="001A7327"/>
    <w:rsid w:val="001B226E"/>
    <w:rsid w:val="001C59C0"/>
    <w:rsid w:val="001E22BF"/>
    <w:rsid w:val="001E5E30"/>
    <w:rsid w:val="001F1F65"/>
    <w:rsid w:val="001F5425"/>
    <w:rsid w:val="002079C9"/>
    <w:rsid w:val="002E07E5"/>
    <w:rsid w:val="003064A6"/>
    <w:rsid w:val="003309A1"/>
    <w:rsid w:val="00342CE6"/>
    <w:rsid w:val="00386278"/>
    <w:rsid w:val="003C3039"/>
    <w:rsid w:val="00414B98"/>
    <w:rsid w:val="004375B0"/>
    <w:rsid w:val="0046750A"/>
    <w:rsid w:val="0047267A"/>
    <w:rsid w:val="00495754"/>
    <w:rsid w:val="004B2F56"/>
    <w:rsid w:val="004F1186"/>
    <w:rsid w:val="004F159E"/>
    <w:rsid w:val="004F2D26"/>
    <w:rsid w:val="00504AA6"/>
    <w:rsid w:val="00506697"/>
    <w:rsid w:val="005245AB"/>
    <w:rsid w:val="00546FD3"/>
    <w:rsid w:val="0056640A"/>
    <w:rsid w:val="00570A64"/>
    <w:rsid w:val="00573F2E"/>
    <w:rsid w:val="00574FD4"/>
    <w:rsid w:val="0059005A"/>
    <w:rsid w:val="00593CF5"/>
    <w:rsid w:val="005C5FF3"/>
    <w:rsid w:val="005C6700"/>
    <w:rsid w:val="005D12B1"/>
    <w:rsid w:val="005D4CDB"/>
    <w:rsid w:val="005E7EA8"/>
    <w:rsid w:val="006678BB"/>
    <w:rsid w:val="006678E7"/>
    <w:rsid w:val="006A16AC"/>
    <w:rsid w:val="006C70A8"/>
    <w:rsid w:val="006E2359"/>
    <w:rsid w:val="006E6158"/>
    <w:rsid w:val="00735F60"/>
    <w:rsid w:val="0074644B"/>
    <w:rsid w:val="00757A14"/>
    <w:rsid w:val="007D24BC"/>
    <w:rsid w:val="00853D86"/>
    <w:rsid w:val="00854164"/>
    <w:rsid w:val="008904EC"/>
    <w:rsid w:val="008F2A4A"/>
    <w:rsid w:val="009535D8"/>
    <w:rsid w:val="00994D52"/>
    <w:rsid w:val="009A7185"/>
    <w:rsid w:val="009D12AB"/>
    <w:rsid w:val="009D7304"/>
    <w:rsid w:val="009E62F2"/>
    <w:rsid w:val="00A156BC"/>
    <w:rsid w:val="00A24477"/>
    <w:rsid w:val="00A44A71"/>
    <w:rsid w:val="00A7483E"/>
    <w:rsid w:val="00AA02C8"/>
    <w:rsid w:val="00AA269F"/>
    <w:rsid w:val="00AA53A0"/>
    <w:rsid w:val="00AE1293"/>
    <w:rsid w:val="00AE1CE4"/>
    <w:rsid w:val="00AE292A"/>
    <w:rsid w:val="00B0738E"/>
    <w:rsid w:val="00B173DD"/>
    <w:rsid w:val="00B30EDD"/>
    <w:rsid w:val="00B614E0"/>
    <w:rsid w:val="00BA41FE"/>
    <w:rsid w:val="00C34D6B"/>
    <w:rsid w:val="00C8782F"/>
    <w:rsid w:val="00CA50B8"/>
    <w:rsid w:val="00D32042"/>
    <w:rsid w:val="00D47894"/>
    <w:rsid w:val="00D7147C"/>
    <w:rsid w:val="00D725AB"/>
    <w:rsid w:val="00D76EBB"/>
    <w:rsid w:val="00DA5F07"/>
    <w:rsid w:val="00DF7780"/>
    <w:rsid w:val="00E32167"/>
    <w:rsid w:val="00E563D9"/>
    <w:rsid w:val="00E742E7"/>
    <w:rsid w:val="00E84DD8"/>
    <w:rsid w:val="00EC79D9"/>
    <w:rsid w:val="00F05FE0"/>
    <w:rsid w:val="00F4480B"/>
    <w:rsid w:val="00F64A04"/>
    <w:rsid w:val="00FA362A"/>
    <w:rsid w:val="00FA3DC2"/>
    <w:rsid w:val="00FB53C4"/>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unhideWhenUsed="0" w:qFormat="1"/>
    <w:lsdException w:name="Bibliography" w:uiPriority="37"/>
    <w:lsdException w:name="TOC Heading" w:uiPriority="39" w:qFormat="1"/>
  </w:latentStyles>
  <w:style w:type="paragraph" w:default="1" w:styleId="Normal">
    <w:name w:val="Normal"/>
    <w:semiHidden/>
    <w:rsid w:val="00386278"/>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rsid w:val="0003694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customStyle="1" w:styleId="Textbody">
    <w:name w:val="Text body"/>
    <w:basedOn w:val="Normal"/>
    <w:rsid w:val="00593CF5"/>
    <w:pPr>
      <w:widowControl w:val="0"/>
      <w:suppressAutoHyphens/>
      <w:autoSpaceDN w:val="0"/>
      <w:spacing w:after="120"/>
      <w:textAlignment w:val="baseline"/>
    </w:pPr>
    <w:rPr>
      <w:rFonts w:eastAsia="SimSun" w:cs="Mangal"/>
      <w:kern w:val="3"/>
      <w:sz w:val="24"/>
      <w:szCs w:val="24"/>
      <w:lang w:eastAsia="zh-CN" w:bidi="hi-IN"/>
    </w:rPr>
  </w:style>
  <w:style w:type="paragraph" w:styleId="HTMLPreformatted">
    <w:name w:val="HTML Preformatted"/>
    <w:basedOn w:val="Normal"/>
    <w:link w:val="HTMLPreformattedChar"/>
    <w:uiPriority w:val="99"/>
    <w:semiHidden/>
    <w:unhideWhenUsed/>
    <w:rsid w:val="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DF7780"/>
    <w:rPr>
      <w:rFonts w:ascii="Courier New" w:hAnsi="Courier New" w:cs="Courier New"/>
    </w:rPr>
  </w:style>
  <w:style w:type="character" w:styleId="Hyperlink">
    <w:name w:val="Hyperlink"/>
    <w:basedOn w:val="DefaultParagraphFont"/>
    <w:uiPriority w:val="99"/>
    <w:unhideWhenUsed/>
    <w:rsid w:val="00EC79D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unhideWhenUsed="0" w:qFormat="1"/>
    <w:lsdException w:name="Bibliography" w:uiPriority="37"/>
    <w:lsdException w:name="TOC Heading" w:uiPriority="39" w:qFormat="1"/>
  </w:latentStyles>
  <w:style w:type="paragraph" w:default="1" w:styleId="Normal">
    <w:name w:val="Normal"/>
    <w:semiHidden/>
    <w:rsid w:val="00386278"/>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rsid w:val="0003694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customStyle="1" w:styleId="Textbody">
    <w:name w:val="Text body"/>
    <w:basedOn w:val="Normal"/>
    <w:rsid w:val="00593CF5"/>
    <w:pPr>
      <w:widowControl w:val="0"/>
      <w:suppressAutoHyphens/>
      <w:autoSpaceDN w:val="0"/>
      <w:spacing w:after="120"/>
      <w:textAlignment w:val="baseline"/>
    </w:pPr>
    <w:rPr>
      <w:rFonts w:eastAsia="SimSun" w:cs="Mangal"/>
      <w:kern w:val="3"/>
      <w:sz w:val="24"/>
      <w:szCs w:val="24"/>
      <w:lang w:eastAsia="zh-CN" w:bidi="hi-IN"/>
    </w:rPr>
  </w:style>
  <w:style w:type="paragraph" w:styleId="HTMLPreformatted">
    <w:name w:val="HTML Preformatted"/>
    <w:basedOn w:val="Normal"/>
    <w:link w:val="HTMLPreformattedChar"/>
    <w:uiPriority w:val="99"/>
    <w:semiHidden/>
    <w:unhideWhenUsed/>
    <w:rsid w:val="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DF7780"/>
    <w:rPr>
      <w:rFonts w:ascii="Courier New" w:hAnsi="Courier New" w:cs="Courier New"/>
    </w:rPr>
  </w:style>
  <w:style w:type="character" w:styleId="Hyperlink">
    <w:name w:val="Hyperlink"/>
    <w:basedOn w:val="DefaultParagraphFont"/>
    <w:uiPriority w:val="99"/>
    <w:unhideWhenUsed/>
    <w:rsid w:val="00EC79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262784">
      <w:bodyDiv w:val="1"/>
      <w:marLeft w:val="0"/>
      <w:marRight w:val="0"/>
      <w:marTop w:val="0"/>
      <w:marBottom w:val="0"/>
      <w:divBdr>
        <w:top w:val="none" w:sz="0" w:space="0" w:color="auto"/>
        <w:left w:val="none" w:sz="0" w:space="0" w:color="auto"/>
        <w:bottom w:val="none" w:sz="0" w:space="0" w:color="auto"/>
        <w:right w:val="none" w:sz="0" w:space="0" w:color="auto"/>
      </w:divBdr>
    </w:div>
    <w:div w:id="510144517">
      <w:bodyDiv w:val="1"/>
      <w:marLeft w:val="0"/>
      <w:marRight w:val="0"/>
      <w:marTop w:val="0"/>
      <w:marBottom w:val="0"/>
      <w:divBdr>
        <w:top w:val="none" w:sz="0" w:space="0" w:color="auto"/>
        <w:left w:val="none" w:sz="0" w:space="0" w:color="auto"/>
        <w:bottom w:val="none" w:sz="0" w:space="0" w:color="auto"/>
        <w:right w:val="none" w:sz="0" w:space="0" w:color="auto"/>
      </w:divBdr>
    </w:div>
    <w:div w:id="598829011">
      <w:bodyDiv w:val="1"/>
      <w:marLeft w:val="0"/>
      <w:marRight w:val="0"/>
      <w:marTop w:val="0"/>
      <w:marBottom w:val="0"/>
      <w:divBdr>
        <w:top w:val="none" w:sz="0" w:space="0" w:color="auto"/>
        <w:left w:val="none" w:sz="0" w:space="0" w:color="auto"/>
        <w:bottom w:val="none" w:sz="0" w:space="0" w:color="auto"/>
        <w:right w:val="none" w:sz="0" w:space="0" w:color="auto"/>
      </w:divBdr>
    </w:div>
    <w:div w:id="1530099419">
      <w:bodyDiv w:val="1"/>
      <w:marLeft w:val="0"/>
      <w:marRight w:val="0"/>
      <w:marTop w:val="0"/>
      <w:marBottom w:val="0"/>
      <w:divBdr>
        <w:top w:val="none" w:sz="0" w:space="0" w:color="auto"/>
        <w:left w:val="none" w:sz="0" w:space="0" w:color="auto"/>
        <w:bottom w:val="none" w:sz="0" w:space="0" w:color="auto"/>
        <w:right w:val="none" w:sz="0" w:space="0" w:color="auto"/>
      </w:divBdr>
    </w:div>
    <w:div w:id="1542747220">
      <w:bodyDiv w:val="1"/>
      <w:marLeft w:val="0"/>
      <w:marRight w:val="0"/>
      <w:marTop w:val="0"/>
      <w:marBottom w:val="0"/>
      <w:divBdr>
        <w:top w:val="none" w:sz="0" w:space="0" w:color="auto"/>
        <w:left w:val="none" w:sz="0" w:space="0" w:color="auto"/>
        <w:bottom w:val="none" w:sz="0" w:space="0" w:color="auto"/>
        <w:right w:val="none" w:sz="0" w:space="0" w:color="auto"/>
      </w:divBdr>
    </w:div>
    <w:div w:id="1604996576">
      <w:bodyDiv w:val="1"/>
      <w:marLeft w:val="0"/>
      <w:marRight w:val="0"/>
      <w:marTop w:val="0"/>
      <w:marBottom w:val="0"/>
      <w:divBdr>
        <w:top w:val="none" w:sz="0" w:space="0" w:color="auto"/>
        <w:left w:val="none" w:sz="0" w:space="0" w:color="auto"/>
        <w:bottom w:val="none" w:sz="0" w:space="0" w:color="auto"/>
        <w:right w:val="none" w:sz="0" w:space="0" w:color="auto"/>
      </w:divBdr>
    </w:div>
    <w:div w:id="1648120315">
      <w:bodyDiv w:val="1"/>
      <w:marLeft w:val="0"/>
      <w:marRight w:val="0"/>
      <w:marTop w:val="0"/>
      <w:marBottom w:val="0"/>
      <w:divBdr>
        <w:top w:val="none" w:sz="0" w:space="0" w:color="auto"/>
        <w:left w:val="none" w:sz="0" w:space="0" w:color="auto"/>
        <w:bottom w:val="none" w:sz="0" w:space="0" w:color="auto"/>
        <w:right w:val="none" w:sz="0" w:space="0" w:color="auto"/>
      </w:divBdr>
    </w:div>
    <w:div w:id="1651716640">
      <w:bodyDiv w:val="1"/>
      <w:marLeft w:val="0"/>
      <w:marRight w:val="0"/>
      <w:marTop w:val="0"/>
      <w:marBottom w:val="0"/>
      <w:divBdr>
        <w:top w:val="none" w:sz="0" w:space="0" w:color="auto"/>
        <w:left w:val="none" w:sz="0" w:space="0" w:color="auto"/>
        <w:bottom w:val="none" w:sz="0" w:space="0" w:color="auto"/>
        <w:right w:val="none" w:sz="0" w:space="0" w:color="auto"/>
      </w:divBdr>
    </w:div>
    <w:div w:id="1732578558">
      <w:bodyDiv w:val="1"/>
      <w:marLeft w:val="0"/>
      <w:marRight w:val="0"/>
      <w:marTop w:val="0"/>
      <w:marBottom w:val="0"/>
      <w:divBdr>
        <w:top w:val="none" w:sz="0" w:space="0" w:color="auto"/>
        <w:left w:val="none" w:sz="0" w:space="0" w:color="auto"/>
        <w:bottom w:val="none" w:sz="0" w:space="0" w:color="auto"/>
        <w:right w:val="none" w:sz="0" w:space="0" w:color="auto"/>
      </w:divBdr>
    </w:div>
    <w:div w:id="1754816216">
      <w:bodyDiv w:val="1"/>
      <w:marLeft w:val="0"/>
      <w:marRight w:val="0"/>
      <w:marTop w:val="0"/>
      <w:marBottom w:val="0"/>
      <w:divBdr>
        <w:top w:val="none" w:sz="0" w:space="0" w:color="auto"/>
        <w:left w:val="none" w:sz="0" w:space="0" w:color="auto"/>
        <w:bottom w:val="none" w:sz="0" w:space="0" w:color="auto"/>
        <w:right w:val="none" w:sz="0" w:space="0" w:color="auto"/>
      </w:divBdr>
    </w:div>
    <w:div w:id="213020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xc.hu/"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Downloads\DocPrep\MSWord\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113CEAAEDB24120BA07DD6FF0ACC61E"/>
        <w:category>
          <w:name w:val="General"/>
          <w:gallery w:val="placeholder"/>
        </w:category>
        <w:types>
          <w:type w:val="bbPlcHdr"/>
        </w:types>
        <w:behaviors>
          <w:behavior w:val="content"/>
        </w:behaviors>
        <w:guid w:val="{A3AAFC28-D6BC-419A-B018-07621A7C6C7F}"/>
      </w:docPartPr>
      <w:docPartBody>
        <w:p w:rsidR="00CE3B0C" w:rsidRDefault="0034362B">
          <w:pPr>
            <w:pStyle w:val="B113CEAAEDB24120BA07DD6FF0ACC61E"/>
          </w:pPr>
          <w:r w:rsidRPr="000B259F">
            <w:rPr>
              <w:rStyle w:val="PlaceholderText"/>
            </w:rPr>
            <w:t>[Title]</w:t>
          </w:r>
        </w:p>
      </w:docPartBody>
    </w:docPart>
    <w:docPart>
      <w:docPartPr>
        <w:name w:val="E73920DE899E4683B4A0E49FCD8859FA"/>
        <w:category>
          <w:name w:val="General"/>
          <w:gallery w:val="placeholder"/>
        </w:category>
        <w:types>
          <w:type w:val="bbPlcHdr"/>
        </w:types>
        <w:behaviors>
          <w:behavior w:val="content"/>
        </w:behaviors>
        <w:guid w:val="{2367062D-F9C2-40DD-8453-AA8962D35E84}"/>
      </w:docPartPr>
      <w:docPartBody>
        <w:p w:rsidR="00CE3B0C" w:rsidRDefault="0034362B">
          <w:pPr>
            <w:pStyle w:val="E73920DE899E4683B4A0E49FCD8859FA"/>
          </w:pPr>
          <w:r w:rsidRPr="000B259F">
            <w:rPr>
              <w:rStyle w:val="PlaceholderText"/>
            </w:rPr>
            <w:t>[Subject]</w:t>
          </w:r>
        </w:p>
      </w:docPartBody>
    </w:docPart>
    <w:docPart>
      <w:docPartPr>
        <w:name w:val="003B3912429D45F1801423062D8C5830"/>
        <w:category>
          <w:name w:val="General"/>
          <w:gallery w:val="placeholder"/>
        </w:category>
        <w:types>
          <w:type w:val="bbPlcHdr"/>
        </w:types>
        <w:behaviors>
          <w:behavior w:val="content"/>
        </w:behaviors>
        <w:guid w:val="{75CE7F86-699A-43F0-93E6-1352D5C37A54}"/>
      </w:docPartPr>
      <w:docPartBody>
        <w:p w:rsidR="00CE3B0C" w:rsidRDefault="0034362B">
          <w:pPr>
            <w:pStyle w:val="003B3912429D45F1801423062D8C5830"/>
          </w:pPr>
          <w:r w:rsidRPr="000B259F">
            <w:rPr>
              <w:rStyle w:val="PlaceholderText"/>
            </w:rPr>
            <w:t>[Author]</w:t>
          </w:r>
        </w:p>
      </w:docPartBody>
    </w:docPart>
    <w:docPart>
      <w:docPartPr>
        <w:name w:val="1818CF677883439CA7AEDE6A3A4E9756"/>
        <w:category>
          <w:name w:val="General"/>
          <w:gallery w:val="placeholder"/>
        </w:category>
        <w:types>
          <w:type w:val="bbPlcHdr"/>
        </w:types>
        <w:behaviors>
          <w:behavior w:val="content"/>
        </w:behaviors>
        <w:guid w:val="{BB416DFA-6476-40AB-8927-A731E4D3077B}"/>
      </w:docPartPr>
      <w:docPartBody>
        <w:p w:rsidR="00CE3B0C" w:rsidRDefault="0034362B">
          <w:pPr>
            <w:pStyle w:val="1818CF677883439CA7AEDE6A3A4E9756"/>
          </w:pPr>
          <w:r w:rsidRPr="000B259F">
            <w:rPr>
              <w:rStyle w:val="PlaceholderText"/>
            </w:rPr>
            <w:t>[Keywords]</w:t>
          </w:r>
        </w:p>
      </w:docPartBody>
    </w:docPart>
    <w:docPart>
      <w:docPartPr>
        <w:name w:val="DC983F5CF8704E72BB8FAE6CF1F2EF6C"/>
        <w:category>
          <w:name w:val="General"/>
          <w:gallery w:val="placeholder"/>
        </w:category>
        <w:types>
          <w:type w:val="bbPlcHdr"/>
        </w:types>
        <w:behaviors>
          <w:behavior w:val="content"/>
        </w:behaviors>
        <w:guid w:val="{E09ADA8A-9217-45B5-A97A-89C1D6FC3B13}"/>
      </w:docPartPr>
      <w:docPartBody>
        <w:p w:rsidR="00CE3B0C" w:rsidRDefault="0034362B">
          <w:pPr>
            <w:pStyle w:val="DC983F5CF8704E72BB8FAE6CF1F2EF6C"/>
          </w:pPr>
          <w:r w:rsidRPr="000B259F">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62B"/>
    <w:rsid w:val="00304B49"/>
    <w:rsid w:val="0034362B"/>
    <w:rsid w:val="00735CA1"/>
    <w:rsid w:val="00CE3B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113CEAAEDB24120BA07DD6FF0ACC61E">
    <w:name w:val="B113CEAAEDB24120BA07DD6FF0ACC61E"/>
  </w:style>
  <w:style w:type="paragraph" w:customStyle="1" w:styleId="E73920DE899E4683B4A0E49FCD8859FA">
    <w:name w:val="E73920DE899E4683B4A0E49FCD8859FA"/>
  </w:style>
  <w:style w:type="paragraph" w:customStyle="1" w:styleId="003B3912429D45F1801423062D8C5830">
    <w:name w:val="003B3912429D45F1801423062D8C5830"/>
  </w:style>
  <w:style w:type="paragraph" w:customStyle="1" w:styleId="9B896229D110424A8B47AEB469E54B87">
    <w:name w:val="9B896229D110424A8B47AEB469E54B87"/>
  </w:style>
  <w:style w:type="paragraph" w:customStyle="1" w:styleId="1818CF677883439CA7AEDE6A3A4E9756">
    <w:name w:val="1818CF677883439CA7AEDE6A3A4E9756"/>
  </w:style>
  <w:style w:type="paragraph" w:customStyle="1" w:styleId="DC983F5CF8704E72BB8FAE6CF1F2EF6C">
    <w:name w:val="DC983F5CF8704E72BB8FAE6CF1F2EF6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113CEAAEDB24120BA07DD6FF0ACC61E">
    <w:name w:val="B113CEAAEDB24120BA07DD6FF0ACC61E"/>
  </w:style>
  <w:style w:type="paragraph" w:customStyle="1" w:styleId="E73920DE899E4683B4A0E49FCD8859FA">
    <w:name w:val="E73920DE899E4683B4A0E49FCD8859FA"/>
  </w:style>
  <w:style w:type="paragraph" w:customStyle="1" w:styleId="003B3912429D45F1801423062D8C5830">
    <w:name w:val="003B3912429D45F1801423062D8C5830"/>
  </w:style>
  <w:style w:type="paragraph" w:customStyle="1" w:styleId="9B896229D110424A8B47AEB469E54B87">
    <w:name w:val="9B896229D110424A8B47AEB469E54B87"/>
  </w:style>
  <w:style w:type="paragraph" w:customStyle="1" w:styleId="1818CF677883439CA7AEDE6A3A4E9756">
    <w:name w:val="1818CF677883439CA7AEDE6A3A4E9756"/>
  </w:style>
  <w:style w:type="paragraph" w:customStyle="1" w:styleId="DC983F5CF8704E72BB8FAE6CF1F2EF6C">
    <w:name w:val="DC983F5CF8704E72BB8FAE6CF1F2EF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project</Template>
  <TotalTime>0</TotalTime>
  <Pages>16</Pages>
  <Words>2098</Words>
  <Characters>11959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UW Aberystwyth</Company>
  <LinksUpToDate>false</LinksUpToDate>
  <CharactersWithSpaces>14029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Project Plan</dc:subject>
  <dc:creator>Group 12</dc:creator>
  <cp:keywords>1.0</cp:keywords>
  <cp:lastModifiedBy>James</cp:lastModifiedBy>
  <cp:revision>2</cp:revision>
  <dcterms:created xsi:type="dcterms:W3CDTF">2012-11-01T12:28:00Z</dcterms:created>
  <dcterms:modified xsi:type="dcterms:W3CDTF">2012-11-01T12:28:00Z</dcterms:modified>
  <cp:category>SE_N66_xxx_xx</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